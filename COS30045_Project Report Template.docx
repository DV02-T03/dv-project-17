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E777" w14:textId="77777777" w:rsidR="00C6554A" w:rsidRPr="008B5277" w:rsidRDefault="002554CD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 w:rsidRPr="008B5277">
        <w:rPr>
          <w:noProof/>
        </w:rPr>
        <w:drawing>
          <wp:inline distT="0" distB="0" distL="0" distR="0" wp14:anchorId="5DAF561E" wp14:editId="67D0B58B">
            <wp:extent cx="2785241" cy="4177862"/>
            <wp:effectExtent l="0" t="0" r="0" b="0"/>
            <wp:docPr id="22" name="Picture 1" descr="Bright blue glacial lake surrounded by white ice on a dark mount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100" cy="4182150"/>
                    </a:xfrm>
                    <a:prstGeom prst="rect">
                      <a:avLst/>
                    </a:prstGeom>
                    <a:noFill/>
                    <a:ln w="254000" cap="rnd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55CBB1F8" w14:textId="0AE3DCF3" w:rsidR="00C6554A" w:rsidRDefault="00877BCE" w:rsidP="00C6554A">
      <w:pPr>
        <w:pStyle w:val="Title"/>
      </w:pPr>
      <w:r>
        <w:t>Project Title</w:t>
      </w:r>
    </w:p>
    <w:p w14:paraId="02776D1C" w14:textId="5264B386" w:rsidR="00C6554A" w:rsidRDefault="00877BCE" w:rsidP="00C6554A">
      <w:pPr>
        <w:pStyle w:val="Subtitle"/>
      </w:pPr>
      <w:r>
        <w:t xml:space="preserve">Group NO: </w:t>
      </w:r>
    </w:p>
    <w:p w14:paraId="6EBD8D11" w14:textId="67098669" w:rsidR="00877BCE" w:rsidRDefault="00877BCE" w:rsidP="00C6554A">
      <w:pPr>
        <w:pStyle w:val="Subtitle"/>
      </w:pPr>
      <w:r>
        <w:t>Team MEMBERS and Student IDS</w:t>
      </w:r>
    </w:p>
    <w:p w14:paraId="1FB2AE54" w14:textId="70D3B52F" w:rsidR="00877BCE" w:rsidRPr="00D5413C" w:rsidRDefault="00EA733F" w:rsidP="00C6554A">
      <w:pPr>
        <w:pStyle w:val="Subtitle"/>
      </w:pPr>
      <w:r>
        <w:t>(Paste the Link to your website here)</w:t>
      </w:r>
    </w:p>
    <w:p w14:paraId="5AA201A3" w14:textId="77777777" w:rsidR="00877BCE" w:rsidRDefault="00877BCE" w:rsidP="00C6554A">
      <w:pPr>
        <w:pStyle w:val="ContactInfo"/>
      </w:pPr>
      <w:r>
        <w:t xml:space="preserve">2025 </w:t>
      </w:r>
    </w:p>
    <w:p w14:paraId="29A33A47" w14:textId="2BAB0315" w:rsidR="00877BCE" w:rsidRDefault="00877BCE" w:rsidP="00C6554A">
      <w:pPr>
        <w:pStyle w:val="ContactInfo"/>
      </w:pPr>
      <w:r>
        <w:t>Semester 2</w:t>
      </w:r>
    </w:p>
    <w:p w14:paraId="6C6E3A1B" w14:textId="77777777" w:rsidR="00877BCE" w:rsidRDefault="00877BCE" w:rsidP="00C6554A">
      <w:pPr>
        <w:pStyle w:val="ContactInfo"/>
        <w:sectPr w:rsidR="00877BCE">
          <w:footerReference w:type="default" r:id="rId9"/>
          <w:pgSz w:w="12240" w:h="15840"/>
          <w:pgMar w:top="1728" w:right="1800" w:bottom="1440" w:left="1800" w:header="720" w:footer="720" w:gutter="0"/>
          <w:pgNumType w:start="0"/>
          <w:cols w:space="720"/>
          <w:titlePg/>
          <w:docGrid w:linePitch="360"/>
        </w:sectPr>
      </w:pPr>
      <w:r>
        <w:t>(Word Count)</w:t>
      </w:r>
    </w:p>
    <w:p w14:paraId="61521666" w14:textId="3CFCB22A" w:rsidR="00877BCE" w:rsidRDefault="00877BCE" w:rsidP="00877BCE">
      <w:pPr>
        <w:pStyle w:val="Heading1"/>
        <w:spacing w:before="60"/>
      </w:pPr>
      <w:r>
        <w:lastRenderedPageBreak/>
        <w:t>Table of Contents</w:t>
      </w:r>
    </w:p>
    <w:p w14:paraId="27DD73D1" w14:textId="2D166AEF" w:rsidR="00877BCE" w:rsidRPr="00877BCE" w:rsidRDefault="00877BCE" w:rsidP="00877BCE">
      <w:r>
        <w:t>(Generate Automatically)</w:t>
      </w:r>
    </w:p>
    <w:p w14:paraId="3AA181DF" w14:textId="427ADF49" w:rsidR="00C6554A" w:rsidRDefault="00C6554A" w:rsidP="00C6554A">
      <w:pPr>
        <w:pStyle w:val="ContactInfo"/>
      </w:pPr>
      <w:r>
        <w:br w:type="page"/>
      </w:r>
    </w:p>
    <w:p w14:paraId="45AFB9BC" w14:textId="77777777" w:rsidR="00877BCE" w:rsidRPr="000E55BD" w:rsidRDefault="00877BCE" w:rsidP="000E55BD">
      <w:pPr>
        <w:pStyle w:val="Heading1"/>
      </w:pPr>
      <w:r w:rsidRPr="000E55BD">
        <w:lastRenderedPageBreak/>
        <w:t>1 Introduction</w:t>
      </w:r>
    </w:p>
    <w:p w14:paraId="017541A9" w14:textId="77777777" w:rsidR="00877BCE" w:rsidRPr="00877BCE" w:rsidRDefault="00877BCE" w:rsidP="000E55BD">
      <w:pPr>
        <w:pStyle w:val="Heading2"/>
        <w:rPr>
          <w:rStyle w:val="Heading2Char"/>
          <w:lang w:val="en-MY"/>
        </w:rPr>
      </w:pPr>
      <w:r w:rsidRPr="00877BCE">
        <w:rPr>
          <w:lang w:val="en-MY"/>
        </w:rPr>
        <w:t xml:space="preserve">1.1 </w:t>
      </w:r>
      <w:r w:rsidRPr="00877BCE">
        <w:rPr>
          <w:rStyle w:val="Heading2Char"/>
          <w:lang w:val="en-MY"/>
        </w:rPr>
        <w:t>Background and Motivation</w:t>
      </w:r>
    </w:p>
    <w:p w14:paraId="7D984E86" w14:textId="77777777" w:rsidR="003608E0" w:rsidRDefault="00D51AE3" w:rsidP="000F3AEB">
      <w:pPr>
        <w:pStyle w:val="ListParagraph"/>
        <w:numPr>
          <w:ilvl w:val="0"/>
          <w:numId w:val="11"/>
        </w:numPr>
        <w:rPr>
          <w:lang w:val="en-MY"/>
        </w:rPr>
      </w:pPr>
      <w:r w:rsidRPr="00D51AE3">
        <w:rPr>
          <w:lang w:val="en-MY"/>
        </w:rPr>
        <w:t xml:space="preserve">Explain what the BITRE dataset represents </w:t>
      </w:r>
    </w:p>
    <w:p w14:paraId="49F33F19" w14:textId="77777777" w:rsidR="003608E0" w:rsidRPr="003608E0" w:rsidRDefault="003608E0" w:rsidP="000F3AEB">
      <w:pPr>
        <w:pStyle w:val="ListParagraph"/>
        <w:numPr>
          <w:ilvl w:val="0"/>
          <w:numId w:val="11"/>
        </w:numPr>
        <w:rPr>
          <w:lang w:val="en-MY"/>
        </w:rPr>
      </w:pPr>
      <w:r w:rsidRPr="003608E0">
        <w:rPr>
          <w:lang w:val="en-MY"/>
        </w:rPr>
        <w:t>Select one of the following BITRE enforcement dashboards as the focus of your project:</w:t>
      </w:r>
    </w:p>
    <w:p w14:paraId="13C86D9D" w14:textId="77777777" w:rsidR="003608E0" w:rsidRPr="003608E0" w:rsidRDefault="003608E0" w:rsidP="000F3AEB">
      <w:pPr>
        <w:pStyle w:val="ListParagraph"/>
        <w:numPr>
          <w:ilvl w:val="1"/>
          <w:numId w:val="11"/>
        </w:numPr>
        <w:rPr>
          <w:lang w:val="en-MY"/>
        </w:rPr>
      </w:pPr>
      <w:r w:rsidRPr="003608E0">
        <w:rPr>
          <w:lang w:val="en-MY"/>
        </w:rPr>
        <w:t>Speeding</w:t>
      </w:r>
    </w:p>
    <w:p w14:paraId="0B21D71C" w14:textId="77777777" w:rsidR="003608E0" w:rsidRPr="003608E0" w:rsidRDefault="003608E0" w:rsidP="000F3AEB">
      <w:pPr>
        <w:pStyle w:val="ListParagraph"/>
        <w:numPr>
          <w:ilvl w:val="1"/>
          <w:numId w:val="11"/>
        </w:numPr>
        <w:rPr>
          <w:lang w:val="en-MY"/>
        </w:rPr>
      </w:pPr>
      <w:r w:rsidRPr="003608E0">
        <w:rPr>
          <w:lang w:val="en-MY"/>
        </w:rPr>
        <w:t>Mobile Phone Use</w:t>
      </w:r>
    </w:p>
    <w:p w14:paraId="2C46140E" w14:textId="77777777" w:rsidR="003608E0" w:rsidRPr="003608E0" w:rsidRDefault="003608E0" w:rsidP="000F3AEB">
      <w:pPr>
        <w:pStyle w:val="ListParagraph"/>
        <w:numPr>
          <w:ilvl w:val="1"/>
          <w:numId w:val="11"/>
        </w:numPr>
        <w:rPr>
          <w:lang w:val="en-MY"/>
        </w:rPr>
      </w:pPr>
      <w:r w:rsidRPr="003608E0">
        <w:rPr>
          <w:lang w:val="en-MY"/>
        </w:rPr>
        <w:t>Drug Tests</w:t>
      </w:r>
    </w:p>
    <w:p w14:paraId="177C307C" w14:textId="72487097" w:rsidR="003608E0" w:rsidRPr="003608E0" w:rsidRDefault="003608E0" w:rsidP="000F3AEB">
      <w:pPr>
        <w:pStyle w:val="ListParagraph"/>
        <w:numPr>
          <w:ilvl w:val="1"/>
          <w:numId w:val="11"/>
        </w:numPr>
        <w:rPr>
          <w:lang w:val="en-MY"/>
        </w:rPr>
      </w:pPr>
      <w:r w:rsidRPr="003608E0">
        <w:rPr>
          <w:lang w:val="en-MY"/>
        </w:rPr>
        <w:t>Seatbelt (</w:t>
      </w:r>
      <w:r w:rsidRPr="003608E0">
        <w:rPr>
          <w:lang w:val="en-MY"/>
        </w:rPr>
        <w:t>non-wearing</w:t>
      </w:r>
      <w:r w:rsidRPr="003608E0">
        <w:rPr>
          <w:lang w:val="en-MY"/>
        </w:rPr>
        <w:t>)</w:t>
      </w:r>
    </w:p>
    <w:p w14:paraId="125CBEE5" w14:textId="69BD1FCA" w:rsidR="003608E0" w:rsidRPr="003608E0" w:rsidRDefault="003608E0" w:rsidP="000F3AEB">
      <w:pPr>
        <w:pStyle w:val="ListParagraph"/>
        <w:numPr>
          <w:ilvl w:val="1"/>
          <w:numId w:val="11"/>
        </w:numPr>
        <w:rPr>
          <w:lang w:val="en-MY"/>
        </w:rPr>
      </w:pPr>
      <w:r>
        <w:rPr>
          <w:lang w:val="en-MY"/>
        </w:rPr>
        <w:t>Unlicensed Driving</w:t>
      </w:r>
    </w:p>
    <w:p w14:paraId="7FB07CE1" w14:textId="7D3B603E" w:rsidR="003608E0" w:rsidRPr="003608E0" w:rsidRDefault="003608E0" w:rsidP="000F3AEB">
      <w:pPr>
        <w:pStyle w:val="ListParagraph"/>
        <w:numPr>
          <w:ilvl w:val="0"/>
          <w:numId w:val="11"/>
        </w:numPr>
        <w:rPr>
          <w:lang w:val="en-MY"/>
        </w:rPr>
      </w:pPr>
      <w:r>
        <w:rPr>
          <w:lang w:val="en-MY"/>
        </w:rPr>
        <w:t>Explain why</w:t>
      </w:r>
      <w:r w:rsidR="00D51AE3" w:rsidRPr="00D51AE3">
        <w:rPr>
          <w:lang w:val="en-MY"/>
        </w:rPr>
        <w:t xml:space="preserve"> road safety enforcement is important.</w:t>
      </w:r>
    </w:p>
    <w:p w14:paraId="6A102E8D" w14:textId="074A196A" w:rsidR="00D51AE3" w:rsidRPr="00D51AE3" w:rsidRDefault="00D51AE3" w:rsidP="000F3AEB">
      <w:pPr>
        <w:pStyle w:val="ListParagraph"/>
        <w:numPr>
          <w:ilvl w:val="0"/>
          <w:numId w:val="11"/>
        </w:numPr>
        <w:rPr>
          <w:lang w:val="en-MY"/>
        </w:rPr>
      </w:pPr>
      <w:r w:rsidRPr="00D51AE3">
        <w:rPr>
          <w:lang w:val="en-MY"/>
        </w:rPr>
        <w:t>Identify your target audience (e.g., policymakers, general public, transport analysts).</w:t>
      </w:r>
    </w:p>
    <w:p w14:paraId="09D6CEE3" w14:textId="69FC34C1" w:rsidR="00D51AE3" w:rsidRDefault="00D51AE3" w:rsidP="000F3AEB">
      <w:pPr>
        <w:pStyle w:val="ListParagraph"/>
        <w:numPr>
          <w:ilvl w:val="0"/>
          <w:numId w:val="11"/>
        </w:numPr>
        <w:rPr>
          <w:lang w:val="en-MY"/>
        </w:rPr>
      </w:pPr>
      <w:r w:rsidRPr="00D51AE3">
        <w:rPr>
          <w:lang w:val="en-MY"/>
        </w:rPr>
        <w:t>Define the problem with the</w:t>
      </w:r>
      <w:r w:rsidR="003608E0">
        <w:rPr>
          <w:lang w:val="en-MY"/>
        </w:rPr>
        <w:t xml:space="preserve"> chosen dashboard.</w:t>
      </w:r>
    </w:p>
    <w:p w14:paraId="66A23228" w14:textId="491C4DAD" w:rsidR="003608E0" w:rsidRDefault="003608E0" w:rsidP="000F3AEB">
      <w:pPr>
        <w:pStyle w:val="ListParagraph"/>
        <w:numPr>
          <w:ilvl w:val="1"/>
          <w:numId w:val="11"/>
        </w:numPr>
        <w:rPr>
          <w:lang w:val="en-MY"/>
        </w:rPr>
      </w:pPr>
      <w:r>
        <w:rPr>
          <w:lang w:val="en-MY"/>
        </w:rPr>
        <w:t>What are lacking?</w:t>
      </w:r>
    </w:p>
    <w:p w14:paraId="79EEC661" w14:textId="5B0C1E9E" w:rsidR="003608E0" w:rsidRDefault="003608E0" w:rsidP="000F3AEB">
      <w:pPr>
        <w:pStyle w:val="ListParagraph"/>
        <w:numPr>
          <w:ilvl w:val="1"/>
          <w:numId w:val="11"/>
        </w:numPr>
        <w:rPr>
          <w:lang w:val="en-MY"/>
        </w:rPr>
      </w:pPr>
      <w:r>
        <w:rPr>
          <w:lang w:val="en-MY"/>
        </w:rPr>
        <w:t xml:space="preserve">Examples: limited interactivity or filtering options; Does not visualise new detailed data (e.g. age, detection method); Difficult for users to identify trends or compare jurisdiction easily. </w:t>
      </w:r>
    </w:p>
    <w:p w14:paraId="36778E5B" w14:textId="77777777" w:rsidR="003608E0" w:rsidRDefault="003608E0" w:rsidP="003608E0">
      <w:pPr>
        <w:keepNext/>
        <w:jc w:val="center"/>
      </w:pPr>
      <w:r w:rsidRPr="003608E0">
        <w:rPr>
          <w:lang w:val="en-MY"/>
        </w:rPr>
        <w:drawing>
          <wp:inline distT="0" distB="0" distL="0" distR="0" wp14:anchorId="7710F1CA" wp14:editId="3F51C710">
            <wp:extent cx="3213265" cy="2502029"/>
            <wp:effectExtent l="0" t="0" r="6350" b="0"/>
            <wp:docPr id="1919822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223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8794" w14:textId="2BC66D54" w:rsidR="003608E0" w:rsidRPr="003608E0" w:rsidRDefault="003608E0" w:rsidP="003608E0">
      <w:pPr>
        <w:pStyle w:val="Caption"/>
        <w:jc w:val="center"/>
        <w:rPr>
          <w:lang w:val="en-MY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A7971">
        <w:rPr>
          <w:noProof/>
        </w:rPr>
        <w:t>1</w:t>
      </w:r>
      <w:r>
        <w:fldChar w:fldCharType="end"/>
      </w:r>
      <w:r>
        <w:t>: …</w:t>
      </w:r>
    </w:p>
    <w:p w14:paraId="1DE1EB3E" w14:textId="227FEE56" w:rsidR="003608E0" w:rsidRDefault="00D51AE3" w:rsidP="000F3AEB">
      <w:pPr>
        <w:pStyle w:val="ListParagraph"/>
        <w:numPr>
          <w:ilvl w:val="0"/>
          <w:numId w:val="11"/>
        </w:numPr>
        <w:rPr>
          <w:lang w:val="en-MY"/>
        </w:rPr>
      </w:pPr>
      <w:r w:rsidRPr="00D51AE3">
        <w:rPr>
          <w:lang w:val="en-MY"/>
        </w:rPr>
        <w:t>Describe the user tasks your visualisation will enable</w:t>
      </w:r>
      <w:r w:rsidR="003608E0">
        <w:rPr>
          <w:lang w:val="en-MY"/>
        </w:rPr>
        <w:t>.</w:t>
      </w:r>
    </w:p>
    <w:p w14:paraId="5DD97E3E" w14:textId="60E1B128" w:rsidR="003608E0" w:rsidRDefault="003608E0" w:rsidP="000F3AEB">
      <w:pPr>
        <w:pStyle w:val="ListParagraph"/>
        <w:numPr>
          <w:ilvl w:val="1"/>
          <w:numId w:val="11"/>
        </w:numPr>
        <w:rPr>
          <w:lang w:val="en-MY"/>
        </w:rPr>
      </w:pPr>
      <w:r>
        <w:rPr>
          <w:lang w:val="en-MY"/>
        </w:rPr>
        <w:t xml:space="preserve">List </w:t>
      </w:r>
      <w:r w:rsidRPr="003608E0">
        <w:rPr>
          <w:b/>
          <w:bCs/>
          <w:lang w:val="en-MY"/>
        </w:rPr>
        <w:t>5 key activities</w:t>
      </w:r>
      <w:r>
        <w:rPr>
          <w:lang w:val="en-MY"/>
        </w:rPr>
        <w:t xml:space="preserve"> that users will be able to perform, such as</w:t>
      </w:r>
    </w:p>
    <w:p w14:paraId="481C3080" w14:textId="529F052B" w:rsidR="003608E0" w:rsidRDefault="003608E0" w:rsidP="000F3AEB">
      <w:pPr>
        <w:pStyle w:val="ListParagraph"/>
        <w:numPr>
          <w:ilvl w:val="2"/>
          <w:numId w:val="11"/>
        </w:numPr>
        <w:rPr>
          <w:lang w:val="en-MY"/>
        </w:rPr>
      </w:pPr>
      <w:r>
        <w:rPr>
          <w:lang w:val="en-MY"/>
        </w:rPr>
        <w:t>Compare jurisdictions or time periods</w:t>
      </w:r>
    </w:p>
    <w:p w14:paraId="5138B0BC" w14:textId="3976C938" w:rsidR="003608E0" w:rsidRPr="003608E0" w:rsidRDefault="003608E0" w:rsidP="000F3AEB">
      <w:pPr>
        <w:pStyle w:val="ListParagraph"/>
        <w:numPr>
          <w:ilvl w:val="2"/>
          <w:numId w:val="11"/>
        </w:numPr>
        <w:rPr>
          <w:lang w:val="en-MY"/>
        </w:rPr>
      </w:pPr>
      <w:r>
        <w:rPr>
          <w:lang w:val="en-MY"/>
        </w:rPr>
        <w:t>View offence rates per 10,000 licences</w:t>
      </w:r>
    </w:p>
    <w:p w14:paraId="1E865912" w14:textId="66F86E7E" w:rsidR="00D51AE3" w:rsidRPr="00D51AE3" w:rsidRDefault="00877BCE" w:rsidP="00D51AE3">
      <w:pPr>
        <w:pStyle w:val="Heading2"/>
        <w:rPr>
          <w:caps w:val="0"/>
          <w:lang w:val="en-MY"/>
        </w:rPr>
      </w:pPr>
      <w:r w:rsidRPr="00877BCE">
        <w:rPr>
          <w:lang w:val="en-MY"/>
        </w:rPr>
        <w:lastRenderedPageBreak/>
        <w:t xml:space="preserve">1.2 </w:t>
      </w:r>
      <w:r w:rsidRPr="00877BCE">
        <w:rPr>
          <w:rStyle w:val="Heading2Char"/>
          <w:lang w:val="en-MY"/>
        </w:rPr>
        <w:t>Visualisation Purpose</w:t>
      </w:r>
    </w:p>
    <w:p w14:paraId="1D161392" w14:textId="606F3A8D" w:rsidR="00877BCE" w:rsidRPr="00D51AE3" w:rsidRDefault="00877BCE" w:rsidP="000F3AEB">
      <w:pPr>
        <w:pStyle w:val="ListParagraph"/>
        <w:numPr>
          <w:ilvl w:val="0"/>
          <w:numId w:val="3"/>
        </w:numPr>
        <w:rPr>
          <w:lang w:val="en-MY"/>
        </w:rPr>
      </w:pPr>
      <w:r w:rsidRPr="00D51AE3">
        <w:rPr>
          <w:lang w:val="en-MY"/>
        </w:rPr>
        <w:t>Define the specific questions users should be able to answer or what you are trying to achieve by making the visualisation</w:t>
      </w:r>
    </w:p>
    <w:p w14:paraId="439E1BC0" w14:textId="63015314" w:rsidR="00D51AE3" w:rsidRPr="003608E0" w:rsidRDefault="00D51AE3" w:rsidP="000F3AEB">
      <w:pPr>
        <w:pStyle w:val="ListParagraph"/>
        <w:numPr>
          <w:ilvl w:val="0"/>
          <w:numId w:val="3"/>
        </w:numPr>
        <w:rPr>
          <w:lang w:val="en-MY"/>
        </w:rPr>
      </w:pPr>
      <w:r w:rsidRPr="00D51AE3">
        <w:t xml:space="preserve">List </w:t>
      </w:r>
      <w:r w:rsidRPr="003608E0">
        <w:rPr>
          <w:b/>
          <w:bCs/>
        </w:rPr>
        <w:t>five (5) research questions</w:t>
      </w:r>
      <w:r w:rsidRPr="00D51AE3">
        <w:t xml:space="preserve"> that your visualisation will address.</w:t>
      </w:r>
    </w:p>
    <w:p w14:paraId="6D3A3EE7" w14:textId="3075933F" w:rsidR="003608E0" w:rsidRPr="00FA4C50" w:rsidRDefault="003608E0" w:rsidP="000F3AEB">
      <w:pPr>
        <w:pStyle w:val="ListParagraph"/>
        <w:numPr>
          <w:ilvl w:val="1"/>
          <w:numId w:val="3"/>
        </w:numPr>
        <w:rPr>
          <w:lang w:val="en-MY"/>
        </w:rPr>
      </w:pPr>
      <w:r>
        <w:t xml:space="preserve">These questions should guide your visualisation design. For example: </w:t>
      </w:r>
    </w:p>
    <w:p w14:paraId="322BEC16" w14:textId="15AA360D" w:rsidR="00FA4C50" w:rsidRPr="00FA4C50" w:rsidRDefault="00FA4C50" w:rsidP="000F3AEB">
      <w:pPr>
        <w:pStyle w:val="ListParagraph"/>
        <w:numPr>
          <w:ilvl w:val="2"/>
          <w:numId w:val="3"/>
        </w:numPr>
        <w:rPr>
          <w:lang w:val="en-MY"/>
        </w:rPr>
      </w:pPr>
      <w:r w:rsidRPr="00FA4C50">
        <w:t>Which jurisdiction records the highest fines per 10,000 licences?</w:t>
      </w:r>
    </w:p>
    <w:p w14:paraId="64F67D1B" w14:textId="3992A8D2" w:rsidR="00FA4C50" w:rsidRPr="00D51AE3" w:rsidRDefault="00FA4C50" w:rsidP="000F3AEB">
      <w:pPr>
        <w:pStyle w:val="ListParagraph"/>
        <w:numPr>
          <w:ilvl w:val="2"/>
          <w:numId w:val="3"/>
        </w:numPr>
        <w:rPr>
          <w:lang w:val="en-MY"/>
        </w:rPr>
      </w:pPr>
      <w:r w:rsidRPr="00FA4C50">
        <w:t>How did enforcement activity change during COVID-19 (2020–2021)?</w:t>
      </w:r>
    </w:p>
    <w:p w14:paraId="72F997FC" w14:textId="450E7465" w:rsidR="00877BCE" w:rsidRDefault="00877BCE" w:rsidP="000F3AEB">
      <w:pPr>
        <w:pStyle w:val="ListParagraph"/>
        <w:numPr>
          <w:ilvl w:val="0"/>
          <w:numId w:val="3"/>
        </w:numPr>
        <w:rPr>
          <w:lang w:val="en-MY"/>
        </w:rPr>
      </w:pPr>
      <w:r w:rsidRPr="00D51AE3">
        <w:rPr>
          <w:lang w:val="en-MY"/>
        </w:rPr>
        <w:t>List the benefits of the completed visualisation</w:t>
      </w:r>
      <w:r w:rsidR="00A56B72">
        <w:rPr>
          <w:lang w:val="en-MY"/>
        </w:rPr>
        <w:t>.</w:t>
      </w:r>
    </w:p>
    <w:p w14:paraId="09BCA996" w14:textId="6F60B790" w:rsidR="00A56B72" w:rsidRDefault="00A56B72" w:rsidP="000F3AEB">
      <w:pPr>
        <w:pStyle w:val="ListParagraph"/>
        <w:numPr>
          <w:ilvl w:val="1"/>
          <w:numId w:val="3"/>
        </w:numPr>
        <w:rPr>
          <w:lang w:val="en-MY"/>
        </w:rPr>
      </w:pPr>
      <w:r w:rsidRPr="00A56B72">
        <w:rPr>
          <w:lang w:val="en-MY"/>
        </w:rPr>
        <w:t>Explain how the visualisation will support decision-making or raise public awareness.</w:t>
      </w:r>
    </w:p>
    <w:p w14:paraId="4DA723A2" w14:textId="30F1BA50" w:rsidR="00A56B72" w:rsidRPr="00A56B72" w:rsidRDefault="00A56B72" w:rsidP="000F3AEB">
      <w:pPr>
        <w:pStyle w:val="ListParagraph"/>
        <w:numPr>
          <w:ilvl w:val="1"/>
          <w:numId w:val="3"/>
        </w:numPr>
        <w:rPr>
          <w:lang w:val="en-MY"/>
        </w:rPr>
      </w:pPr>
      <w:r w:rsidRPr="00A56B72">
        <w:rPr>
          <w:lang w:val="en-MY"/>
        </w:rPr>
        <w:t>Example points:</w:t>
      </w:r>
    </w:p>
    <w:p w14:paraId="75DFA2AD" w14:textId="521D9347" w:rsidR="00A56B72" w:rsidRPr="00A56B72" w:rsidRDefault="00A56B72" w:rsidP="000F3AEB">
      <w:pPr>
        <w:pStyle w:val="ListParagraph"/>
        <w:numPr>
          <w:ilvl w:val="2"/>
          <w:numId w:val="3"/>
        </w:numPr>
        <w:rPr>
          <w:lang w:val="en-MY"/>
        </w:rPr>
      </w:pPr>
      <w:r w:rsidRPr="00A56B72">
        <w:rPr>
          <w:lang w:val="en-MY"/>
        </w:rPr>
        <w:t>Helps policymakers identify areas needing targeted enforcement.</w:t>
      </w:r>
    </w:p>
    <w:p w14:paraId="1F70B213" w14:textId="77777777" w:rsidR="00A56B72" w:rsidRPr="00A56B72" w:rsidRDefault="00A56B72" w:rsidP="000F3AEB">
      <w:pPr>
        <w:pStyle w:val="ListParagraph"/>
        <w:numPr>
          <w:ilvl w:val="2"/>
          <w:numId w:val="3"/>
        </w:numPr>
        <w:rPr>
          <w:lang w:val="en-MY"/>
        </w:rPr>
      </w:pPr>
      <w:r w:rsidRPr="00A56B72">
        <w:rPr>
          <w:lang w:val="en-MY"/>
        </w:rPr>
        <w:t>Increases public transparency on enforcement trends.</w:t>
      </w:r>
    </w:p>
    <w:p w14:paraId="777A3D53" w14:textId="6F077D90" w:rsidR="00A56B72" w:rsidRPr="00D51AE3" w:rsidRDefault="00A56B72" w:rsidP="000F3AEB">
      <w:pPr>
        <w:pStyle w:val="ListParagraph"/>
        <w:numPr>
          <w:ilvl w:val="2"/>
          <w:numId w:val="3"/>
        </w:numPr>
        <w:rPr>
          <w:lang w:val="en-MY"/>
        </w:rPr>
      </w:pPr>
      <w:r w:rsidRPr="00A56B72">
        <w:rPr>
          <w:lang w:val="en-MY"/>
        </w:rPr>
        <w:t>Encourages safer driving behaviour through data visibility.</w:t>
      </w:r>
    </w:p>
    <w:p w14:paraId="6C48977B" w14:textId="77777777" w:rsidR="00877BCE" w:rsidRPr="00877BCE" w:rsidRDefault="00877BCE" w:rsidP="000E55BD">
      <w:pPr>
        <w:pStyle w:val="Heading1"/>
        <w:rPr>
          <w:caps/>
          <w:sz w:val="24"/>
          <w:lang w:val="en-MY"/>
        </w:rPr>
      </w:pPr>
      <w:r w:rsidRPr="00877BCE">
        <w:rPr>
          <w:caps/>
          <w:sz w:val="24"/>
          <w:lang w:val="en-MY"/>
        </w:rPr>
        <w:t>2</w:t>
      </w:r>
      <w:r w:rsidRPr="00877BCE">
        <w:rPr>
          <w:rStyle w:val="Heading1Char"/>
          <w:lang w:val="en-MY"/>
        </w:rPr>
        <w:t xml:space="preserve"> Data</w:t>
      </w:r>
    </w:p>
    <w:p w14:paraId="37E82A1E" w14:textId="77777777" w:rsidR="00877BCE" w:rsidRPr="00877BCE" w:rsidRDefault="00877BCE" w:rsidP="000E55BD">
      <w:pPr>
        <w:pStyle w:val="Heading2"/>
        <w:rPr>
          <w:lang w:val="en-MY"/>
        </w:rPr>
      </w:pPr>
      <w:r w:rsidRPr="00877BCE">
        <w:rPr>
          <w:lang w:val="en-MY"/>
        </w:rPr>
        <w:t>2.1 Data Source and Governance</w:t>
      </w:r>
    </w:p>
    <w:p w14:paraId="3A254FBD" w14:textId="77777777" w:rsidR="00D51AE3" w:rsidRDefault="00877BCE" w:rsidP="000F3AEB">
      <w:pPr>
        <w:pStyle w:val="ListParagraph"/>
        <w:numPr>
          <w:ilvl w:val="0"/>
          <w:numId w:val="4"/>
        </w:numPr>
        <w:rPr>
          <w:lang w:val="en-MY"/>
        </w:rPr>
      </w:pPr>
      <w:r w:rsidRPr="000E55BD">
        <w:rPr>
          <w:lang w:val="en-MY"/>
        </w:rPr>
        <w:t>Identify the original data source(s) and provide links where applicable.</w:t>
      </w:r>
    </w:p>
    <w:p w14:paraId="7ED0DBB8" w14:textId="77777777" w:rsidR="00D51AE3" w:rsidRDefault="00D51AE3" w:rsidP="000F3AEB">
      <w:pPr>
        <w:pStyle w:val="ListParagraph"/>
        <w:numPr>
          <w:ilvl w:val="0"/>
          <w:numId w:val="4"/>
        </w:numPr>
        <w:rPr>
          <w:lang w:val="en-MY"/>
        </w:rPr>
      </w:pPr>
      <w:r w:rsidRPr="00D51AE3">
        <w:rPr>
          <w:lang w:val="en-MY" w:eastAsia="zh-CN"/>
        </w:rPr>
        <w:t>Identify which dataset(s) you used:</w:t>
      </w:r>
    </w:p>
    <w:p w14:paraId="4D3219F6" w14:textId="77777777" w:rsidR="00D51AE3" w:rsidRPr="00D51AE3" w:rsidRDefault="00D51AE3" w:rsidP="000F3AEB">
      <w:pPr>
        <w:pStyle w:val="ListParagraph"/>
        <w:numPr>
          <w:ilvl w:val="1"/>
          <w:numId w:val="4"/>
        </w:numPr>
        <w:rPr>
          <w:lang w:val="en-MY"/>
        </w:rPr>
      </w:pPr>
      <w:r w:rsidRPr="00D51AE3">
        <w:rPr>
          <w:rFonts w:ascii="Courier New" w:hAnsi="Courier New" w:cs="Courier New"/>
          <w:sz w:val="20"/>
          <w:szCs w:val="20"/>
          <w:lang w:val="en-MY" w:eastAsia="zh-CN"/>
        </w:rPr>
        <w:t>police_enforcement_2024_fines.csv</w:t>
      </w:r>
    </w:p>
    <w:p w14:paraId="33822158" w14:textId="77B7A42F" w:rsidR="00D51AE3" w:rsidRPr="00D51AE3" w:rsidRDefault="00D51AE3" w:rsidP="000F3AEB">
      <w:pPr>
        <w:pStyle w:val="ListParagraph"/>
        <w:numPr>
          <w:ilvl w:val="1"/>
          <w:numId w:val="4"/>
        </w:numPr>
        <w:rPr>
          <w:lang w:val="en-MY"/>
        </w:rPr>
      </w:pPr>
      <w:r w:rsidRPr="00D51AE3">
        <w:rPr>
          <w:rFonts w:ascii="Courier New" w:hAnsi="Courier New" w:cs="Courier New"/>
          <w:sz w:val="20"/>
          <w:szCs w:val="20"/>
          <w:lang w:val="en-MY" w:eastAsia="zh-CN"/>
        </w:rPr>
        <w:t>police_enforcement_2024_positive_drug_tests.csv</w:t>
      </w:r>
    </w:p>
    <w:p w14:paraId="2483A556" w14:textId="77777777" w:rsidR="00877BCE" w:rsidRDefault="00877BCE" w:rsidP="000F3AEB">
      <w:pPr>
        <w:pStyle w:val="ListParagraph"/>
        <w:numPr>
          <w:ilvl w:val="0"/>
          <w:numId w:val="4"/>
        </w:numPr>
        <w:rPr>
          <w:lang w:val="en-MY"/>
        </w:rPr>
      </w:pPr>
      <w:r w:rsidRPr="000E55BD">
        <w:rPr>
          <w:lang w:val="en-MY"/>
        </w:rPr>
        <w:t>Include a brief data summary table (e.g., number of records, key attributes, update frequency)</w:t>
      </w:r>
    </w:p>
    <w:p w14:paraId="671AC068" w14:textId="4719FFA3" w:rsidR="00D51AE3" w:rsidRPr="00D51AE3" w:rsidRDefault="00D51AE3" w:rsidP="00D51AE3">
      <w:pPr>
        <w:pStyle w:val="Caption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E628F">
        <w:rPr>
          <w:noProof/>
        </w:rPr>
        <w:t>1</w:t>
      </w:r>
      <w:r>
        <w:fldChar w:fldCharType="end"/>
      </w:r>
      <w:r>
        <w:t>: …</w:t>
      </w:r>
    </w:p>
    <w:tbl>
      <w:tblPr>
        <w:tblStyle w:val="TableGrid"/>
        <w:tblW w:w="7547" w:type="dxa"/>
        <w:tblInd w:w="704" w:type="dxa"/>
        <w:tblLook w:val="04A0" w:firstRow="1" w:lastRow="0" w:firstColumn="1" w:lastColumn="0" w:noHBand="0" w:noVBand="1"/>
      </w:tblPr>
      <w:tblGrid>
        <w:gridCol w:w="1016"/>
        <w:gridCol w:w="1061"/>
        <w:gridCol w:w="2211"/>
        <w:gridCol w:w="1034"/>
        <w:gridCol w:w="922"/>
        <w:gridCol w:w="1303"/>
      </w:tblGrid>
      <w:tr w:rsidR="00D51AE3" w:rsidRPr="00D51AE3" w14:paraId="2664B74E" w14:textId="77777777" w:rsidTr="00D51AE3">
        <w:tc>
          <w:tcPr>
            <w:tcW w:w="904" w:type="dxa"/>
            <w:hideMark/>
          </w:tcPr>
          <w:p w14:paraId="04D9A573" w14:textId="77777777" w:rsidR="00D51AE3" w:rsidRPr="00FA4C50" w:rsidRDefault="00D51AE3" w:rsidP="00FA4C50">
            <w:pPr>
              <w:rPr>
                <w:b/>
                <w:bCs/>
                <w:lang w:val="en-MY"/>
              </w:rPr>
            </w:pPr>
            <w:r w:rsidRPr="00FA4C50">
              <w:rPr>
                <w:b/>
                <w:bCs/>
                <w:lang w:val="en-MY"/>
              </w:rPr>
              <w:t>Dataset</w:t>
            </w:r>
          </w:p>
        </w:tc>
        <w:tc>
          <w:tcPr>
            <w:tcW w:w="797" w:type="dxa"/>
            <w:hideMark/>
          </w:tcPr>
          <w:p w14:paraId="2CACD9A9" w14:textId="77777777" w:rsidR="00D51AE3" w:rsidRPr="00FA4C50" w:rsidRDefault="00D51AE3" w:rsidP="00FA4C50">
            <w:pPr>
              <w:rPr>
                <w:b/>
                <w:bCs/>
                <w:lang w:val="en-MY"/>
              </w:rPr>
            </w:pPr>
            <w:r w:rsidRPr="00FA4C50">
              <w:rPr>
                <w:b/>
                <w:bCs/>
                <w:lang w:val="en-MY"/>
              </w:rPr>
              <w:t>Records</w:t>
            </w:r>
          </w:p>
        </w:tc>
        <w:tc>
          <w:tcPr>
            <w:tcW w:w="0" w:type="auto"/>
            <w:hideMark/>
          </w:tcPr>
          <w:p w14:paraId="7E26FAAA" w14:textId="77777777" w:rsidR="00D51AE3" w:rsidRPr="00FA4C50" w:rsidRDefault="00D51AE3" w:rsidP="00FA4C50">
            <w:pPr>
              <w:rPr>
                <w:b/>
                <w:bCs/>
                <w:lang w:val="en-MY"/>
              </w:rPr>
            </w:pPr>
            <w:r w:rsidRPr="00FA4C50">
              <w:rPr>
                <w:b/>
                <w:bCs/>
                <w:lang w:val="en-MY"/>
              </w:rPr>
              <w:t>Key Attributes</w:t>
            </w:r>
          </w:p>
        </w:tc>
        <w:tc>
          <w:tcPr>
            <w:tcW w:w="0" w:type="auto"/>
            <w:hideMark/>
          </w:tcPr>
          <w:p w14:paraId="386B3688" w14:textId="77777777" w:rsidR="00D51AE3" w:rsidRPr="00FA4C50" w:rsidRDefault="00D51AE3" w:rsidP="00FA4C50">
            <w:pPr>
              <w:rPr>
                <w:b/>
                <w:bCs/>
                <w:lang w:val="en-MY"/>
              </w:rPr>
            </w:pPr>
            <w:r w:rsidRPr="00FA4C50">
              <w:rPr>
                <w:b/>
                <w:bCs/>
                <w:lang w:val="en-MY"/>
              </w:rPr>
              <w:t>Time Period</w:t>
            </w:r>
          </w:p>
        </w:tc>
        <w:tc>
          <w:tcPr>
            <w:tcW w:w="0" w:type="auto"/>
            <w:hideMark/>
          </w:tcPr>
          <w:p w14:paraId="0417D31B" w14:textId="77777777" w:rsidR="00D51AE3" w:rsidRPr="00FA4C50" w:rsidRDefault="00D51AE3" w:rsidP="00FA4C50">
            <w:pPr>
              <w:rPr>
                <w:b/>
                <w:bCs/>
                <w:lang w:val="en-MY"/>
              </w:rPr>
            </w:pPr>
            <w:r w:rsidRPr="00FA4C50">
              <w:rPr>
                <w:b/>
                <w:bCs/>
                <w:lang w:val="en-MY"/>
              </w:rPr>
              <w:t>Source</w:t>
            </w:r>
          </w:p>
        </w:tc>
        <w:tc>
          <w:tcPr>
            <w:tcW w:w="1191" w:type="dxa"/>
            <w:hideMark/>
          </w:tcPr>
          <w:p w14:paraId="210A622A" w14:textId="77777777" w:rsidR="00D51AE3" w:rsidRPr="00FA4C50" w:rsidRDefault="00D51AE3" w:rsidP="00FA4C50">
            <w:pPr>
              <w:rPr>
                <w:b/>
                <w:bCs/>
                <w:lang w:val="en-MY"/>
              </w:rPr>
            </w:pPr>
            <w:r w:rsidRPr="00FA4C50">
              <w:rPr>
                <w:b/>
                <w:bCs/>
                <w:lang w:val="en-MY"/>
              </w:rPr>
              <w:t>Update Frequency</w:t>
            </w:r>
          </w:p>
        </w:tc>
      </w:tr>
      <w:tr w:rsidR="00D51AE3" w:rsidRPr="00D51AE3" w14:paraId="6090689D" w14:textId="77777777" w:rsidTr="00D51AE3">
        <w:tc>
          <w:tcPr>
            <w:tcW w:w="904" w:type="dxa"/>
            <w:hideMark/>
          </w:tcPr>
          <w:p w14:paraId="00D90135" w14:textId="77777777" w:rsidR="00D51AE3" w:rsidRPr="00D51AE3" w:rsidRDefault="00D51AE3" w:rsidP="00FA4C50">
            <w:pPr>
              <w:rPr>
                <w:lang w:val="en-MY"/>
              </w:rPr>
            </w:pPr>
            <w:r w:rsidRPr="00D51AE3">
              <w:rPr>
                <w:lang w:val="en-MY"/>
              </w:rPr>
              <w:t>Fines</w:t>
            </w:r>
          </w:p>
        </w:tc>
        <w:tc>
          <w:tcPr>
            <w:tcW w:w="797" w:type="dxa"/>
            <w:hideMark/>
          </w:tcPr>
          <w:p w14:paraId="201007E0" w14:textId="77777777" w:rsidR="00D51AE3" w:rsidRPr="00D51AE3" w:rsidRDefault="00D51AE3" w:rsidP="00FA4C50">
            <w:pPr>
              <w:rPr>
                <w:lang w:val="en-MY"/>
              </w:rPr>
            </w:pPr>
            <w:r w:rsidRPr="00D51AE3">
              <w:rPr>
                <w:lang w:val="en-MY"/>
              </w:rPr>
              <w:t>(count)</w:t>
            </w:r>
          </w:p>
        </w:tc>
        <w:tc>
          <w:tcPr>
            <w:tcW w:w="0" w:type="auto"/>
            <w:hideMark/>
          </w:tcPr>
          <w:p w14:paraId="220AEA01" w14:textId="02E244B4" w:rsidR="00D51AE3" w:rsidRPr="00D51AE3" w:rsidRDefault="00D51AE3" w:rsidP="00FA4C50">
            <w:pPr>
              <w:rPr>
                <w:lang w:val="en-MY"/>
              </w:rPr>
            </w:pPr>
            <w:r w:rsidRPr="00D51AE3">
              <w:rPr>
                <w:lang w:val="en-MY"/>
              </w:rPr>
              <w:t>Year, Jurisdiction, Offence Type, Detection Method</w:t>
            </w:r>
            <w:r>
              <w:rPr>
                <w:lang w:val="en-MY"/>
              </w:rPr>
              <w:t>, …</w:t>
            </w:r>
          </w:p>
        </w:tc>
        <w:tc>
          <w:tcPr>
            <w:tcW w:w="0" w:type="auto"/>
            <w:hideMark/>
          </w:tcPr>
          <w:p w14:paraId="17BFEE3D" w14:textId="77777777" w:rsidR="00D51AE3" w:rsidRPr="00D51AE3" w:rsidRDefault="00D51AE3" w:rsidP="00FA4C50">
            <w:pPr>
              <w:rPr>
                <w:lang w:val="en-MY"/>
              </w:rPr>
            </w:pPr>
            <w:r w:rsidRPr="00D51AE3">
              <w:rPr>
                <w:lang w:val="en-MY"/>
              </w:rPr>
              <w:t>2008–2024</w:t>
            </w:r>
          </w:p>
        </w:tc>
        <w:tc>
          <w:tcPr>
            <w:tcW w:w="0" w:type="auto"/>
            <w:hideMark/>
          </w:tcPr>
          <w:p w14:paraId="39234907" w14:textId="77777777" w:rsidR="00D51AE3" w:rsidRPr="00D51AE3" w:rsidRDefault="00D51AE3" w:rsidP="00FA4C50">
            <w:pPr>
              <w:rPr>
                <w:lang w:val="en-MY"/>
              </w:rPr>
            </w:pPr>
            <w:r w:rsidRPr="00D51AE3">
              <w:rPr>
                <w:lang w:val="en-MY"/>
              </w:rPr>
              <w:t>BITRE</w:t>
            </w:r>
          </w:p>
        </w:tc>
        <w:tc>
          <w:tcPr>
            <w:tcW w:w="1191" w:type="dxa"/>
            <w:hideMark/>
          </w:tcPr>
          <w:p w14:paraId="19B56FD8" w14:textId="77777777" w:rsidR="00D51AE3" w:rsidRPr="00D51AE3" w:rsidRDefault="00D51AE3" w:rsidP="00FA4C50">
            <w:pPr>
              <w:rPr>
                <w:lang w:val="en-MY"/>
              </w:rPr>
            </w:pPr>
            <w:r w:rsidRPr="00D51AE3">
              <w:rPr>
                <w:lang w:val="en-MY"/>
              </w:rPr>
              <w:t>Annual</w:t>
            </w:r>
          </w:p>
        </w:tc>
      </w:tr>
      <w:tr w:rsidR="00D51AE3" w:rsidRPr="00D51AE3" w14:paraId="6DEF3C7D" w14:textId="77777777" w:rsidTr="00D51AE3">
        <w:tc>
          <w:tcPr>
            <w:tcW w:w="904" w:type="dxa"/>
            <w:hideMark/>
          </w:tcPr>
          <w:p w14:paraId="1F0A4340" w14:textId="77777777" w:rsidR="00D51AE3" w:rsidRPr="00D51AE3" w:rsidRDefault="00D51AE3" w:rsidP="00FA4C50">
            <w:pPr>
              <w:rPr>
                <w:lang w:val="en-MY"/>
              </w:rPr>
            </w:pPr>
            <w:r w:rsidRPr="00D51AE3">
              <w:rPr>
                <w:lang w:val="en-MY"/>
              </w:rPr>
              <w:t>Drug Tests</w:t>
            </w:r>
          </w:p>
        </w:tc>
        <w:tc>
          <w:tcPr>
            <w:tcW w:w="797" w:type="dxa"/>
            <w:hideMark/>
          </w:tcPr>
          <w:p w14:paraId="67C2BD86" w14:textId="77777777" w:rsidR="00D51AE3" w:rsidRPr="00D51AE3" w:rsidRDefault="00D51AE3" w:rsidP="00FA4C50">
            <w:pPr>
              <w:rPr>
                <w:lang w:val="en-MY"/>
              </w:rPr>
            </w:pPr>
            <w:r w:rsidRPr="00D51AE3">
              <w:rPr>
                <w:lang w:val="en-MY"/>
              </w:rPr>
              <w:t>(count)</w:t>
            </w:r>
          </w:p>
        </w:tc>
        <w:tc>
          <w:tcPr>
            <w:tcW w:w="0" w:type="auto"/>
            <w:hideMark/>
          </w:tcPr>
          <w:p w14:paraId="34ED9E43" w14:textId="408A8A64" w:rsidR="00D51AE3" w:rsidRPr="00D51AE3" w:rsidRDefault="00D51AE3" w:rsidP="00FA4C50">
            <w:pPr>
              <w:rPr>
                <w:lang w:val="en-MY"/>
              </w:rPr>
            </w:pPr>
            <w:r w:rsidRPr="00D51AE3">
              <w:rPr>
                <w:lang w:val="en-MY"/>
              </w:rPr>
              <w:t>Year, Jurisdiction, Positive Rate, Age Group</w:t>
            </w:r>
            <w:r>
              <w:rPr>
                <w:lang w:val="en-MY"/>
              </w:rPr>
              <w:t xml:space="preserve"> …</w:t>
            </w:r>
          </w:p>
        </w:tc>
        <w:tc>
          <w:tcPr>
            <w:tcW w:w="0" w:type="auto"/>
            <w:hideMark/>
          </w:tcPr>
          <w:p w14:paraId="1ADD4F5A" w14:textId="77777777" w:rsidR="00D51AE3" w:rsidRPr="00D51AE3" w:rsidRDefault="00D51AE3" w:rsidP="00FA4C50">
            <w:pPr>
              <w:rPr>
                <w:lang w:val="en-MY"/>
              </w:rPr>
            </w:pPr>
            <w:r w:rsidRPr="00D51AE3">
              <w:rPr>
                <w:lang w:val="en-MY"/>
              </w:rPr>
              <w:t>2008–2024</w:t>
            </w:r>
          </w:p>
        </w:tc>
        <w:tc>
          <w:tcPr>
            <w:tcW w:w="0" w:type="auto"/>
            <w:hideMark/>
          </w:tcPr>
          <w:p w14:paraId="3739EF76" w14:textId="77777777" w:rsidR="00D51AE3" w:rsidRPr="00D51AE3" w:rsidRDefault="00D51AE3" w:rsidP="00FA4C50">
            <w:pPr>
              <w:rPr>
                <w:lang w:val="en-MY"/>
              </w:rPr>
            </w:pPr>
            <w:r w:rsidRPr="00D51AE3">
              <w:rPr>
                <w:lang w:val="en-MY"/>
              </w:rPr>
              <w:t>BITRE</w:t>
            </w:r>
          </w:p>
        </w:tc>
        <w:tc>
          <w:tcPr>
            <w:tcW w:w="1191" w:type="dxa"/>
            <w:hideMark/>
          </w:tcPr>
          <w:p w14:paraId="44A44B72" w14:textId="77777777" w:rsidR="00D51AE3" w:rsidRPr="00D51AE3" w:rsidRDefault="00D51AE3" w:rsidP="00FA4C50">
            <w:pPr>
              <w:rPr>
                <w:lang w:val="en-MY"/>
              </w:rPr>
            </w:pPr>
            <w:r w:rsidRPr="00D51AE3">
              <w:rPr>
                <w:lang w:val="en-MY"/>
              </w:rPr>
              <w:t>Annual</w:t>
            </w:r>
          </w:p>
        </w:tc>
      </w:tr>
    </w:tbl>
    <w:p w14:paraId="696A98F3" w14:textId="77777777" w:rsidR="00877BCE" w:rsidRPr="000E55BD" w:rsidRDefault="00877BCE" w:rsidP="000F3AEB">
      <w:pPr>
        <w:pStyle w:val="ListParagraph"/>
        <w:numPr>
          <w:ilvl w:val="0"/>
          <w:numId w:val="4"/>
        </w:numPr>
        <w:rPr>
          <w:lang w:val="en-MY"/>
        </w:rPr>
      </w:pPr>
      <w:r w:rsidRPr="000E55BD">
        <w:rPr>
          <w:lang w:val="en-MY"/>
        </w:rPr>
        <w:t>Discuss data governance, including:</w:t>
      </w:r>
    </w:p>
    <w:p w14:paraId="397A91C5" w14:textId="23F97B8F" w:rsidR="00877BCE" w:rsidRPr="000E55BD" w:rsidRDefault="00877BCE" w:rsidP="000F3AEB">
      <w:pPr>
        <w:pStyle w:val="ListParagraph"/>
        <w:numPr>
          <w:ilvl w:val="1"/>
          <w:numId w:val="4"/>
        </w:numPr>
        <w:rPr>
          <w:lang w:val="en-MY"/>
        </w:rPr>
      </w:pPr>
      <w:r w:rsidRPr="000E55BD">
        <w:rPr>
          <w:lang w:val="en-MY"/>
        </w:rPr>
        <w:t>Data collection process</w:t>
      </w:r>
      <w:r w:rsidR="00A56B72">
        <w:rPr>
          <w:lang w:val="en-MY"/>
        </w:rPr>
        <w:t xml:space="preserve">: </w:t>
      </w:r>
      <w:r w:rsidR="00A56B72" w:rsidRPr="00A56B72">
        <w:t>Describe how the data is gathered and reported by BITRE and its partner agencies. Mention the source agencies and the reporting frequency.</w:t>
      </w:r>
    </w:p>
    <w:p w14:paraId="2E371732" w14:textId="6F55EAC8" w:rsidR="00877BCE" w:rsidRPr="000E55BD" w:rsidRDefault="00877BCE" w:rsidP="000F3AEB">
      <w:pPr>
        <w:pStyle w:val="ListParagraph"/>
        <w:numPr>
          <w:ilvl w:val="1"/>
          <w:numId w:val="4"/>
        </w:numPr>
        <w:rPr>
          <w:lang w:val="en-MY"/>
        </w:rPr>
      </w:pPr>
      <w:r w:rsidRPr="000E55BD">
        <w:rPr>
          <w:lang w:val="en-MY"/>
        </w:rPr>
        <w:lastRenderedPageBreak/>
        <w:t>Data quality assessment</w:t>
      </w:r>
      <w:r w:rsidR="00A56B72">
        <w:rPr>
          <w:lang w:val="en-MY"/>
        </w:rPr>
        <w:t xml:space="preserve">: </w:t>
      </w:r>
      <w:r w:rsidR="00A56B72" w:rsidRPr="00A56B72">
        <w:t>Describe how the data is gathered and reported by BITRE and its partner agencies. Mention the source agencies and the reporting frequency.</w:t>
      </w:r>
    </w:p>
    <w:p w14:paraId="1281B0D5" w14:textId="1198E278" w:rsidR="00877BCE" w:rsidRPr="00A56B72" w:rsidRDefault="00877BCE" w:rsidP="000F3AEB">
      <w:pPr>
        <w:pStyle w:val="ListParagraph"/>
        <w:numPr>
          <w:ilvl w:val="1"/>
          <w:numId w:val="4"/>
        </w:numPr>
        <w:rPr>
          <w:lang w:val="en-MY"/>
        </w:rPr>
      </w:pPr>
      <w:r w:rsidRPr="000E55BD">
        <w:rPr>
          <w:lang w:val="en-MY"/>
        </w:rPr>
        <w:t>Security, privacy, and ethical considerations</w:t>
      </w:r>
      <w:r w:rsidR="00A56B72">
        <w:rPr>
          <w:lang w:val="en-MY"/>
        </w:rPr>
        <w:t xml:space="preserve">: </w:t>
      </w:r>
      <w:r w:rsidR="00A56B72" w:rsidRPr="00A56B72">
        <w:t>Explain how data confidentiality is maintained and confirm that the dataset contains no personal identifiers. Acknowledge responsible and ethical use of open government data.</w:t>
      </w:r>
    </w:p>
    <w:p w14:paraId="3851FE80" w14:textId="11B55FE2" w:rsidR="00A56B72" w:rsidRPr="000E55BD" w:rsidRDefault="00A56B72" w:rsidP="000F3AEB">
      <w:pPr>
        <w:pStyle w:val="ListParagraph"/>
        <w:numPr>
          <w:ilvl w:val="1"/>
          <w:numId w:val="4"/>
        </w:numPr>
        <w:rPr>
          <w:lang w:val="en-MY"/>
        </w:rPr>
      </w:pPr>
      <w:r>
        <w:t>Review the data dictionary and the datasets provided to discuss the three points above</w:t>
      </w:r>
    </w:p>
    <w:p w14:paraId="1469A2CA" w14:textId="77777777" w:rsidR="00877BCE" w:rsidRDefault="00877BCE" w:rsidP="000F3AEB">
      <w:pPr>
        <w:pStyle w:val="ListParagraph"/>
        <w:numPr>
          <w:ilvl w:val="0"/>
          <w:numId w:val="4"/>
        </w:numPr>
        <w:rPr>
          <w:lang w:val="en-MY"/>
        </w:rPr>
      </w:pPr>
      <w:r w:rsidRPr="000E55BD">
        <w:rPr>
          <w:lang w:val="en-MY"/>
        </w:rPr>
        <w:t>Demonstrate how the data supports answering the questions from Section 1.2</w:t>
      </w:r>
    </w:p>
    <w:p w14:paraId="7836A6E3" w14:textId="46681FF5" w:rsidR="00A56B72" w:rsidRPr="00A56B72" w:rsidRDefault="00A56B72" w:rsidP="00A56B72">
      <w:pPr>
        <w:pStyle w:val="Caption"/>
        <w:jc w:val="center"/>
        <w:rPr>
          <w:lang w:val="en-MY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E628F">
        <w:rPr>
          <w:noProof/>
        </w:rPr>
        <w:t>2</w:t>
      </w:r>
      <w:r>
        <w:fldChar w:fldCharType="end"/>
      </w:r>
      <w:r>
        <w:t>: …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38"/>
        <w:gridCol w:w="1451"/>
        <w:gridCol w:w="2268"/>
        <w:gridCol w:w="3673"/>
      </w:tblGrid>
      <w:tr w:rsidR="00A56B72" w:rsidRPr="00A56B72" w14:paraId="25BFEBC1" w14:textId="77777777" w:rsidTr="00A56B72">
        <w:tc>
          <w:tcPr>
            <w:tcW w:w="1238" w:type="dxa"/>
            <w:hideMark/>
          </w:tcPr>
          <w:p w14:paraId="74467F79" w14:textId="77777777" w:rsidR="00A56B72" w:rsidRPr="00A56B72" w:rsidRDefault="00A56B72" w:rsidP="00A56B72">
            <w:pPr>
              <w:rPr>
                <w:lang w:val="en-MY"/>
              </w:rPr>
            </w:pPr>
            <w:r w:rsidRPr="00A56B72">
              <w:rPr>
                <w:lang w:val="en-MY"/>
              </w:rPr>
              <w:t>Research Question</w:t>
            </w:r>
          </w:p>
        </w:tc>
        <w:tc>
          <w:tcPr>
            <w:tcW w:w="1451" w:type="dxa"/>
            <w:hideMark/>
          </w:tcPr>
          <w:p w14:paraId="4F9546CF" w14:textId="77777777" w:rsidR="00A56B72" w:rsidRPr="00A56B72" w:rsidRDefault="00A56B72" w:rsidP="00A56B72">
            <w:pPr>
              <w:rPr>
                <w:lang w:val="en-MY"/>
              </w:rPr>
            </w:pPr>
            <w:r w:rsidRPr="00A56B72">
              <w:rPr>
                <w:lang w:val="en-MY"/>
              </w:rPr>
              <w:t>Relevant Dataset(s)</w:t>
            </w:r>
          </w:p>
        </w:tc>
        <w:tc>
          <w:tcPr>
            <w:tcW w:w="2268" w:type="dxa"/>
            <w:hideMark/>
          </w:tcPr>
          <w:p w14:paraId="2CCA44CC" w14:textId="77777777" w:rsidR="00A56B72" w:rsidRPr="00A56B72" w:rsidRDefault="00A56B72" w:rsidP="00A56B72">
            <w:pPr>
              <w:rPr>
                <w:lang w:val="en-MY"/>
              </w:rPr>
            </w:pPr>
            <w:r w:rsidRPr="00A56B72">
              <w:rPr>
                <w:lang w:val="en-MY"/>
              </w:rPr>
              <w:t>Key Attributes / Variables Used</w:t>
            </w:r>
          </w:p>
        </w:tc>
        <w:tc>
          <w:tcPr>
            <w:tcW w:w="3673" w:type="dxa"/>
            <w:hideMark/>
          </w:tcPr>
          <w:p w14:paraId="66BE1887" w14:textId="77777777" w:rsidR="00A56B72" w:rsidRPr="00A56B72" w:rsidRDefault="00A56B72" w:rsidP="00A56B72">
            <w:pPr>
              <w:rPr>
                <w:lang w:val="en-MY"/>
              </w:rPr>
            </w:pPr>
            <w:r w:rsidRPr="00A56B72">
              <w:rPr>
                <w:lang w:val="en-MY"/>
              </w:rPr>
              <w:t>How the Data Supports the Question</w:t>
            </w:r>
          </w:p>
        </w:tc>
      </w:tr>
      <w:tr w:rsidR="00A56B72" w:rsidRPr="00A56B72" w14:paraId="529247AF" w14:textId="77777777" w:rsidTr="00A56B72">
        <w:tc>
          <w:tcPr>
            <w:tcW w:w="1238" w:type="dxa"/>
            <w:hideMark/>
          </w:tcPr>
          <w:p w14:paraId="4EC4167E" w14:textId="77777777" w:rsidR="00A56B72" w:rsidRPr="00A56B72" w:rsidRDefault="00A56B72" w:rsidP="00A56B72">
            <w:pPr>
              <w:rPr>
                <w:lang w:val="en-MY"/>
              </w:rPr>
            </w:pPr>
            <w:r w:rsidRPr="00A56B72">
              <w:rPr>
                <w:lang w:val="en-MY"/>
              </w:rPr>
              <w:t>Which jurisdiction records the highest fines per 10,000 licences?</w:t>
            </w:r>
          </w:p>
        </w:tc>
        <w:tc>
          <w:tcPr>
            <w:tcW w:w="1451" w:type="dxa"/>
            <w:hideMark/>
          </w:tcPr>
          <w:p w14:paraId="539FAF46" w14:textId="77777777" w:rsidR="00A56B72" w:rsidRPr="00A56B72" w:rsidRDefault="00A56B72" w:rsidP="00A56B72">
            <w:pPr>
              <w:rPr>
                <w:lang w:val="en-MY"/>
              </w:rPr>
            </w:pPr>
            <w:r w:rsidRPr="00A56B72">
              <w:rPr>
                <w:lang w:val="en-MY"/>
              </w:rPr>
              <w:t>police_enforcement_2024_fines.csv</w:t>
            </w:r>
          </w:p>
        </w:tc>
        <w:tc>
          <w:tcPr>
            <w:tcW w:w="2268" w:type="dxa"/>
            <w:hideMark/>
          </w:tcPr>
          <w:p w14:paraId="3013DF8E" w14:textId="77777777" w:rsidR="00A56B72" w:rsidRPr="00A56B72" w:rsidRDefault="00A56B72" w:rsidP="00A56B72">
            <w:pPr>
              <w:rPr>
                <w:lang w:val="en-MY"/>
              </w:rPr>
            </w:pPr>
            <w:r w:rsidRPr="00A56B72">
              <w:rPr>
                <w:lang w:val="en-MY"/>
              </w:rPr>
              <w:t>Year, Jurisdiction, Fines, Detection Method, Population/Licences</w:t>
            </w:r>
          </w:p>
        </w:tc>
        <w:tc>
          <w:tcPr>
            <w:tcW w:w="3673" w:type="dxa"/>
            <w:hideMark/>
          </w:tcPr>
          <w:p w14:paraId="05741D3C" w14:textId="77777777" w:rsidR="00A56B72" w:rsidRPr="00A56B72" w:rsidRDefault="00A56B72" w:rsidP="00A56B72">
            <w:pPr>
              <w:rPr>
                <w:lang w:val="en-MY"/>
              </w:rPr>
            </w:pPr>
            <w:r w:rsidRPr="00A56B72">
              <w:rPr>
                <w:lang w:val="en-MY"/>
              </w:rPr>
              <w:t>Enables calculation of fines per capita to compare enforcement intensity between states and territories.</w:t>
            </w:r>
          </w:p>
        </w:tc>
      </w:tr>
      <w:tr w:rsidR="00A56B72" w:rsidRPr="00A56B72" w14:paraId="329C1810" w14:textId="77777777" w:rsidTr="00A56B72">
        <w:tc>
          <w:tcPr>
            <w:tcW w:w="1238" w:type="dxa"/>
          </w:tcPr>
          <w:p w14:paraId="50D4E9F4" w14:textId="680E7ECF" w:rsidR="00A56B72" w:rsidRPr="00A56B72" w:rsidRDefault="00A56B72" w:rsidP="00A56B72">
            <w:pPr>
              <w:rPr>
                <w:lang w:val="en-MY"/>
              </w:rPr>
            </w:pPr>
            <w:r>
              <w:rPr>
                <w:lang w:val="en-MY"/>
              </w:rPr>
              <w:t>Q2</w:t>
            </w:r>
          </w:p>
        </w:tc>
        <w:tc>
          <w:tcPr>
            <w:tcW w:w="1451" w:type="dxa"/>
          </w:tcPr>
          <w:p w14:paraId="13200644" w14:textId="72AEC5F1" w:rsidR="00A56B72" w:rsidRPr="00A56B72" w:rsidRDefault="00A56B72" w:rsidP="00A56B72">
            <w:pPr>
              <w:rPr>
                <w:lang w:val="en-MY"/>
              </w:rPr>
            </w:pPr>
          </w:p>
        </w:tc>
        <w:tc>
          <w:tcPr>
            <w:tcW w:w="2268" w:type="dxa"/>
          </w:tcPr>
          <w:p w14:paraId="4E9D2343" w14:textId="7C84188D" w:rsidR="00A56B72" w:rsidRPr="00A56B72" w:rsidRDefault="00A56B72" w:rsidP="00A56B72">
            <w:pPr>
              <w:rPr>
                <w:lang w:val="en-MY"/>
              </w:rPr>
            </w:pPr>
          </w:p>
        </w:tc>
        <w:tc>
          <w:tcPr>
            <w:tcW w:w="3673" w:type="dxa"/>
          </w:tcPr>
          <w:p w14:paraId="7D5EA2E5" w14:textId="6E5CE32D" w:rsidR="00A56B72" w:rsidRPr="00A56B72" w:rsidRDefault="00A56B72" w:rsidP="00A56B72">
            <w:pPr>
              <w:rPr>
                <w:lang w:val="en-MY"/>
              </w:rPr>
            </w:pPr>
          </w:p>
        </w:tc>
      </w:tr>
      <w:tr w:rsidR="00A56B72" w:rsidRPr="00A56B72" w14:paraId="1B05B72B" w14:textId="77777777" w:rsidTr="00A56B72">
        <w:tc>
          <w:tcPr>
            <w:tcW w:w="1238" w:type="dxa"/>
          </w:tcPr>
          <w:p w14:paraId="2953F4CE" w14:textId="6A700966" w:rsidR="00A56B72" w:rsidRPr="00A56B72" w:rsidRDefault="00A56B72" w:rsidP="00A56B72">
            <w:pPr>
              <w:rPr>
                <w:lang w:val="en-MY"/>
              </w:rPr>
            </w:pPr>
            <w:r>
              <w:rPr>
                <w:lang w:val="en-MY"/>
              </w:rPr>
              <w:t>Q3</w:t>
            </w:r>
          </w:p>
        </w:tc>
        <w:tc>
          <w:tcPr>
            <w:tcW w:w="1451" w:type="dxa"/>
          </w:tcPr>
          <w:p w14:paraId="14E35842" w14:textId="15C27B75" w:rsidR="00A56B72" w:rsidRPr="00A56B72" w:rsidRDefault="00A56B72" w:rsidP="00A56B72">
            <w:pPr>
              <w:rPr>
                <w:lang w:val="en-MY"/>
              </w:rPr>
            </w:pPr>
          </w:p>
        </w:tc>
        <w:tc>
          <w:tcPr>
            <w:tcW w:w="2268" w:type="dxa"/>
          </w:tcPr>
          <w:p w14:paraId="70BD9226" w14:textId="6AB7519A" w:rsidR="00A56B72" w:rsidRPr="00A56B72" w:rsidRDefault="00A56B72" w:rsidP="00A56B72">
            <w:pPr>
              <w:rPr>
                <w:lang w:val="en-MY"/>
              </w:rPr>
            </w:pPr>
          </w:p>
        </w:tc>
        <w:tc>
          <w:tcPr>
            <w:tcW w:w="3673" w:type="dxa"/>
          </w:tcPr>
          <w:p w14:paraId="339CA228" w14:textId="78E0FF84" w:rsidR="00A56B72" w:rsidRPr="00A56B72" w:rsidRDefault="00A56B72" w:rsidP="00A56B72">
            <w:pPr>
              <w:rPr>
                <w:lang w:val="en-MY"/>
              </w:rPr>
            </w:pPr>
          </w:p>
        </w:tc>
      </w:tr>
      <w:tr w:rsidR="00A56B72" w:rsidRPr="00A56B72" w14:paraId="05C294F8" w14:textId="77777777" w:rsidTr="00A56B72">
        <w:tc>
          <w:tcPr>
            <w:tcW w:w="1238" w:type="dxa"/>
          </w:tcPr>
          <w:p w14:paraId="4550AFE8" w14:textId="25371E04" w:rsidR="00A56B72" w:rsidRPr="00A56B72" w:rsidRDefault="00A56B72" w:rsidP="00A56B72">
            <w:pPr>
              <w:rPr>
                <w:lang w:val="en-MY"/>
              </w:rPr>
            </w:pPr>
            <w:r>
              <w:rPr>
                <w:lang w:val="en-MY"/>
              </w:rPr>
              <w:t>Q4</w:t>
            </w:r>
          </w:p>
        </w:tc>
        <w:tc>
          <w:tcPr>
            <w:tcW w:w="1451" w:type="dxa"/>
          </w:tcPr>
          <w:p w14:paraId="43793577" w14:textId="761618AD" w:rsidR="00A56B72" w:rsidRPr="00A56B72" w:rsidRDefault="00A56B72" w:rsidP="00A56B72">
            <w:pPr>
              <w:rPr>
                <w:lang w:val="en-MY"/>
              </w:rPr>
            </w:pPr>
          </w:p>
        </w:tc>
        <w:tc>
          <w:tcPr>
            <w:tcW w:w="2268" w:type="dxa"/>
          </w:tcPr>
          <w:p w14:paraId="1C04FC6F" w14:textId="7789A1EE" w:rsidR="00A56B72" w:rsidRPr="00A56B72" w:rsidRDefault="00A56B72" w:rsidP="00A56B72">
            <w:pPr>
              <w:rPr>
                <w:lang w:val="en-MY"/>
              </w:rPr>
            </w:pPr>
          </w:p>
        </w:tc>
        <w:tc>
          <w:tcPr>
            <w:tcW w:w="3673" w:type="dxa"/>
          </w:tcPr>
          <w:p w14:paraId="0654FEE0" w14:textId="61579205" w:rsidR="00A56B72" w:rsidRPr="00A56B72" w:rsidRDefault="00A56B72" w:rsidP="00A56B72">
            <w:pPr>
              <w:rPr>
                <w:lang w:val="en-MY"/>
              </w:rPr>
            </w:pPr>
          </w:p>
        </w:tc>
      </w:tr>
      <w:tr w:rsidR="00A56B72" w:rsidRPr="00A56B72" w14:paraId="788AC110" w14:textId="77777777" w:rsidTr="00A56B72">
        <w:tc>
          <w:tcPr>
            <w:tcW w:w="1238" w:type="dxa"/>
          </w:tcPr>
          <w:p w14:paraId="14D9AD69" w14:textId="351E1619" w:rsidR="00A56B72" w:rsidRPr="00A56B72" w:rsidRDefault="00A56B72" w:rsidP="00A56B72">
            <w:pPr>
              <w:rPr>
                <w:lang w:val="en-MY"/>
              </w:rPr>
            </w:pPr>
            <w:r>
              <w:rPr>
                <w:lang w:val="en-MY"/>
              </w:rPr>
              <w:t>Q5</w:t>
            </w:r>
          </w:p>
        </w:tc>
        <w:tc>
          <w:tcPr>
            <w:tcW w:w="1451" w:type="dxa"/>
          </w:tcPr>
          <w:p w14:paraId="7DDE5B46" w14:textId="708A8EC7" w:rsidR="00A56B72" w:rsidRPr="00A56B72" w:rsidRDefault="00A56B72" w:rsidP="00A56B72">
            <w:pPr>
              <w:rPr>
                <w:lang w:val="en-MY"/>
              </w:rPr>
            </w:pPr>
          </w:p>
        </w:tc>
        <w:tc>
          <w:tcPr>
            <w:tcW w:w="2268" w:type="dxa"/>
          </w:tcPr>
          <w:p w14:paraId="56608D3B" w14:textId="77617320" w:rsidR="00A56B72" w:rsidRPr="00A56B72" w:rsidRDefault="00A56B72" w:rsidP="00A56B72">
            <w:pPr>
              <w:rPr>
                <w:lang w:val="en-MY"/>
              </w:rPr>
            </w:pPr>
          </w:p>
        </w:tc>
        <w:tc>
          <w:tcPr>
            <w:tcW w:w="3673" w:type="dxa"/>
          </w:tcPr>
          <w:p w14:paraId="5116F390" w14:textId="2B58592A" w:rsidR="00A56B72" w:rsidRPr="00A56B72" w:rsidRDefault="00A56B72" w:rsidP="00A56B72">
            <w:pPr>
              <w:rPr>
                <w:lang w:val="en-MY"/>
              </w:rPr>
            </w:pPr>
          </w:p>
        </w:tc>
      </w:tr>
    </w:tbl>
    <w:p w14:paraId="6BE0E22D" w14:textId="77777777" w:rsidR="00A56B72" w:rsidRPr="00A56B72" w:rsidRDefault="00A56B72" w:rsidP="00A56B72">
      <w:pPr>
        <w:rPr>
          <w:lang w:val="en-MY"/>
        </w:rPr>
      </w:pPr>
    </w:p>
    <w:p w14:paraId="3396D6D5" w14:textId="77777777" w:rsidR="00877BCE" w:rsidRPr="00877BCE" w:rsidRDefault="00877BCE" w:rsidP="000E55BD">
      <w:pPr>
        <w:pStyle w:val="Heading2"/>
        <w:rPr>
          <w:lang w:val="en-MY"/>
        </w:rPr>
      </w:pPr>
      <w:r w:rsidRPr="00877BCE">
        <w:rPr>
          <w:lang w:val="en-MY"/>
        </w:rPr>
        <w:t>2.2 Data Processing and Analysis</w:t>
      </w:r>
    </w:p>
    <w:p w14:paraId="1C8584E0" w14:textId="1F2C825E" w:rsidR="008169FC" w:rsidRPr="008169FC" w:rsidRDefault="008169FC" w:rsidP="008169FC">
      <w:pPr>
        <w:pStyle w:val="Heading3"/>
        <w:rPr>
          <w:lang w:val="en-MY"/>
        </w:rPr>
      </w:pPr>
      <w:r>
        <w:rPr>
          <w:lang w:val="en-MY"/>
        </w:rPr>
        <w:t>2.2.1 Key attributes and data types</w:t>
      </w:r>
    </w:p>
    <w:p w14:paraId="3CBC6CBD" w14:textId="051F4ACE" w:rsidR="00877BCE" w:rsidRDefault="00877BCE" w:rsidP="000F3AEB">
      <w:pPr>
        <w:pStyle w:val="ListParagraph"/>
        <w:numPr>
          <w:ilvl w:val="0"/>
          <w:numId w:val="5"/>
        </w:numPr>
        <w:rPr>
          <w:lang w:val="en-MY"/>
        </w:rPr>
      </w:pPr>
      <w:r w:rsidRPr="000E55BD">
        <w:rPr>
          <w:lang w:val="en-MY"/>
        </w:rPr>
        <w:t>List key attributes and their data types (categorical, ordinal, interval, ratio/quantitative)</w:t>
      </w:r>
    </w:p>
    <w:p w14:paraId="458B5B04" w14:textId="138D8A90" w:rsidR="00FA4C50" w:rsidRDefault="00FA4C50" w:rsidP="00FA4C50">
      <w:pPr>
        <w:pStyle w:val="Caption"/>
        <w:jc w:val="center"/>
        <w:rPr>
          <w:lang w:val="en-MY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E628F">
        <w:rPr>
          <w:noProof/>
        </w:rPr>
        <w:t>3</w:t>
      </w:r>
      <w:r>
        <w:fldChar w:fldCharType="end"/>
      </w:r>
      <w:r>
        <w:t>: …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02"/>
        <w:gridCol w:w="1955"/>
        <w:gridCol w:w="1661"/>
        <w:gridCol w:w="2917"/>
      </w:tblGrid>
      <w:tr w:rsidR="008169FC" w:rsidRPr="00FA4C50" w14:paraId="4EF5EC16" w14:textId="77777777" w:rsidTr="008169FC">
        <w:trPr>
          <w:trHeight w:val="227"/>
        </w:trPr>
        <w:tc>
          <w:tcPr>
            <w:tcW w:w="2102" w:type="dxa"/>
            <w:hideMark/>
          </w:tcPr>
          <w:p w14:paraId="381E8A72" w14:textId="21935BF4" w:rsidR="008169FC" w:rsidRPr="00FA4C50" w:rsidRDefault="008169FC" w:rsidP="00FA4C50">
            <w:pPr>
              <w:rPr>
                <w:b/>
                <w:bCs/>
                <w:lang w:val="en-MY"/>
              </w:rPr>
            </w:pPr>
            <w:r>
              <w:rPr>
                <w:b/>
                <w:bCs/>
                <w:lang w:val="en-MY"/>
              </w:rPr>
              <w:t xml:space="preserve">Key </w:t>
            </w:r>
            <w:r w:rsidRPr="00FA4C50">
              <w:rPr>
                <w:b/>
                <w:bCs/>
                <w:lang w:val="en-MY"/>
              </w:rPr>
              <w:t>Attribute</w:t>
            </w:r>
          </w:p>
        </w:tc>
        <w:tc>
          <w:tcPr>
            <w:tcW w:w="1955" w:type="dxa"/>
            <w:hideMark/>
          </w:tcPr>
          <w:p w14:paraId="06B1FC94" w14:textId="03B4D92D" w:rsidR="008169FC" w:rsidRPr="00FA4C50" w:rsidRDefault="008169FC" w:rsidP="00FA4C50">
            <w:pPr>
              <w:rPr>
                <w:b/>
                <w:bCs/>
                <w:lang w:val="en-MY"/>
              </w:rPr>
            </w:pPr>
            <w:r>
              <w:rPr>
                <w:b/>
                <w:bCs/>
                <w:lang w:val="en-MY"/>
              </w:rPr>
              <w:t xml:space="preserve">Data </w:t>
            </w:r>
            <w:r w:rsidRPr="00FA4C50">
              <w:rPr>
                <w:b/>
                <w:bCs/>
                <w:lang w:val="en-MY"/>
              </w:rPr>
              <w:t>Type</w:t>
            </w:r>
          </w:p>
        </w:tc>
        <w:tc>
          <w:tcPr>
            <w:tcW w:w="1661" w:type="dxa"/>
          </w:tcPr>
          <w:p w14:paraId="1DEEC034" w14:textId="021F66A8" w:rsidR="008169FC" w:rsidRDefault="008169FC" w:rsidP="00FA4C50">
            <w:pPr>
              <w:rPr>
                <w:b/>
                <w:bCs/>
                <w:lang w:val="en-MY"/>
              </w:rPr>
            </w:pPr>
            <w:r>
              <w:rPr>
                <w:b/>
                <w:bCs/>
                <w:lang w:val="en-MY"/>
              </w:rPr>
              <w:t>Measurement Type</w:t>
            </w:r>
          </w:p>
        </w:tc>
        <w:tc>
          <w:tcPr>
            <w:tcW w:w="2917" w:type="dxa"/>
            <w:hideMark/>
          </w:tcPr>
          <w:p w14:paraId="75335FFA" w14:textId="5E05C1F5" w:rsidR="008169FC" w:rsidRPr="00FA4C50" w:rsidRDefault="008169FC" w:rsidP="00FA4C50">
            <w:pPr>
              <w:rPr>
                <w:b/>
                <w:bCs/>
                <w:lang w:val="en-MY"/>
              </w:rPr>
            </w:pPr>
            <w:r>
              <w:rPr>
                <w:b/>
                <w:bCs/>
                <w:lang w:val="en-MY"/>
              </w:rPr>
              <w:t>Short Description</w:t>
            </w:r>
          </w:p>
        </w:tc>
      </w:tr>
      <w:tr w:rsidR="008169FC" w:rsidRPr="00FA4C50" w14:paraId="14EDAD3E" w14:textId="77777777" w:rsidTr="008169FC">
        <w:trPr>
          <w:trHeight w:val="227"/>
        </w:trPr>
        <w:tc>
          <w:tcPr>
            <w:tcW w:w="2102" w:type="dxa"/>
            <w:hideMark/>
          </w:tcPr>
          <w:p w14:paraId="4B6EE1FB" w14:textId="77777777" w:rsidR="008169FC" w:rsidRPr="00FA4C50" w:rsidRDefault="008169FC" w:rsidP="00FA4C50">
            <w:pPr>
              <w:rPr>
                <w:lang w:val="en-MY"/>
              </w:rPr>
            </w:pPr>
            <w:r w:rsidRPr="00FA4C50">
              <w:rPr>
                <w:lang w:val="en-MY"/>
              </w:rPr>
              <w:t>Jurisdiction</w:t>
            </w:r>
          </w:p>
        </w:tc>
        <w:tc>
          <w:tcPr>
            <w:tcW w:w="1955" w:type="dxa"/>
            <w:hideMark/>
          </w:tcPr>
          <w:p w14:paraId="77E039CA" w14:textId="43DB7827" w:rsidR="008169FC" w:rsidRPr="00FA4C50" w:rsidRDefault="008169FC" w:rsidP="00FA4C50">
            <w:pPr>
              <w:rPr>
                <w:lang w:val="en-MY"/>
              </w:rPr>
            </w:pPr>
            <w:r>
              <w:rPr>
                <w:lang w:val="en-MY"/>
              </w:rPr>
              <w:t>String</w:t>
            </w:r>
          </w:p>
        </w:tc>
        <w:tc>
          <w:tcPr>
            <w:tcW w:w="1661" w:type="dxa"/>
          </w:tcPr>
          <w:p w14:paraId="021EDAAF" w14:textId="0A9EDB9A" w:rsidR="008169FC" w:rsidRPr="00FA4C50" w:rsidRDefault="008169FC" w:rsidP="00FA4C50">
            <w:pPr>
              <w:rPr>
                <w:lang w:val="en-MY"/>
              </w:rPr>
            </w:pPr>
            <w:r>
              <w:rPr>
                <w:lang w:val="en-MY"/>
              </w:rPr>
              <w:t>Categorical</w:t>
            </w:r>
          </w:p>
        </w:tc>
        <w:tc>
          <w:tcPr>
            <w:tcW w:w="2917" w:type="dxa"/>
            <w:hideMark/>
          </w:tcPr>
          <w:p w14:paraId="7015F1E4" w14:textId="6B504974" w:rsidR="008169FC" w:rsidRPr="00FA4C50" w:rsidRDefault="008169FC" w:rsidP="00FA4C50">
            <w:pPr>
              <w:rPr>
                <w:lang w:val="en-MY"/>
              </w:rPr>
            </w:pPr>
            <w:r w:rsidRPr="00FA4C50">
              <w:rPr>
                <w:lang w:val="en-MY"/>
              </w:rPr>
              <w:t>State or territory</w:t>
            </w:r>
          </w:p>
        </w:tc>
      </w:tr>
      <w:tr w:rsidR="008169FC" w:rsidRPr="00FA4C50" w14:paraId="694BB009" w14:textId="77777777" w:rsidTr="008169FC">
        <w:trPr>
          <w:trHeight w:val="227"/>
        </w:trPr>
        <w:tc>
          <w:tcPr>
            <w:tcW w:w="2102" w:type="dxa"/>
            <w:hideMark/>
          </w:tcPr>
          <w:p w14:paraId="7D1BEF46" w14:textId="77777777" w:rsidR="008169FC" w:rsidRPr="00FA4C50" w:rsidRDefault="008169FC" w:rsidP="00FA4C50">
            <w:pPr>
              <w:rPr>
                <w:lang w:val="en-MY"/>
              </w:rPr>
            </w:pPr>
            <w:r w:rsidRPr="00FA4C50">
              <w:rPr>
                <w:lang w:val="en-MY"/>
              </w:rPr>
              <w:t>Detection Method</w:t>
            </w:r>
          </w:p>
        </w:tc>
        <w:tc>
          <w:tcPr>
            <w:tcW w:w="1955" w:type="dxa"/>
            <w:hideMark/>
          </w:tcPr>
          <w:p w14:paraId="33B742C5" w14:textId="2622C1A9" w:rsidR="008169FC" w:rsidRPr="00FA4C50" w:rsidRDefault="008169FC" w:rsidP="00FA4C50">
            <w:pPr>
              <w:rPr>
                <w:lang w:val="en-MY"/>
              </w:rPr>
            </w:pPr>
            <w:r>
              <w:rPr>
                <w:lang w:val="en-MY"/>
              </w:rPr>
              <w:t>String</w:t>
            </w:r>
          </w:p>
        </w:tc>
        <w:tc>
          <w:tcPr>
            <w:tcW w:w="1661" w:type="dxa"/>
          </w:tcPr>
          <w:p w14:paraId="57160130" w14:textId="6DAE9C17" w:rsidR="008169FC" w:rsidRPr="00FA4C50" w:rsidRDefault="008169FC" w:rsidP="00FA4C50">
            <w:pPr>
              <w:rPr>
                <w:lang w:val="en-MY"/>
              </w:rPr>
            </w:pPr>
            <w:r>
              <w:rPr>
                <w:lang w:val="en-MY"/>
              </w:rPr>
              <w:t>Categorical</w:t>
            </w:r>
          </w:p>
        </w:tc>
        <w:tc>
          <w:tcPr>
            <w:tcW w:w="2917" w:type="dxa"/>
            <w:hideMark/>
          </w:tcPr>
          <w:p w14:paraId="1889609A" w14:textId="74B822A5" w:rsidR="008169FC" w:rsidRPr="00FA4C50" w:rsidRDefault="008169FC" w:rsidP="00FA4C50">
            <w:pPr>
              <w:rPr>
                <w:lang w:val="en-MY"/>
              </w:rPr>
            </w:pPr>
            <w:r w:rsidRPr="00FA4C50">
              <w:rPr>
                <w:lang w:val="en-MY"/>
              </w:rPr>
              <w:t>Camera or police-issued</w:t>
            </w:r>
          </w:p>
        </w:tc>
      </w:tr>
      <w:tr w:rsidR="008169FC" w:rsidRPr="00FA4C50" w14:paraId="45353161" w14:textId="77777777" w:rsidTr="008169FC">
        <w:trPr>
          <w:trHeight w:val="227"/>
        </w:trPr>
        <w:tc>
          <w:tcPr>
            <w:tcW w:w="2102" w:type="dxa"/>
            <w:hideMark/>
          </w:tcPr>
          <w:p w14:paraId="17AD3D09" w14:textId="77777777" w:rsidR="008169FC" w:rsidRPr="00FA4C50" w:rsidRDefault="008169FC" w:rsidP="00FA4C50">
            <w:pPr>
              <w:rPr>
                <w:lang w:val="en-MY"/>
              </w:rPr>
            </w:pPr>
            <w:r w:rsidRPr="00FA4C50">
              <w:rPr>
                <w:lang w:val="en-MY"/>
              </w:rPr>
              <w:t>Fines</w:t>
            </w:r>
          </w:p>
        </w:tc>
        <w:tc>
          <w:tcPr>
            <w:tcW w:w="1955" w:type="dxa"/>
            <w:hideMark/>
          </w:tcPr>
          <w:p w14:paraId="6C0B4E18" w14:textId="1390E900" w:rsidR="008169FC" w:rsidRPr="00FA4C50" w:rsidRDefault="008169FC" w:rsidP="00FA4C50">
            <w:pPr>
              <w:rPr>
                <w:lang w:val="en-MY"/>
              </w:rPr>
            </w:pPr>
            <w:r>
              <w:rPr>
                <w:lang w:val="en-MY"/>
              </w:rPr>
              <w:t>Number (double0</w:t>
            </w:r>
          </w:p>
        </w:tc>
        <w:tc>
          <w:tcPr>
            <w:tcW w:w="1661" w:type="dxa"/>
          </w:tcPr>
          <w:p w14:paraId="4B8360C1" w14:textId="6CE29CE4" w:rsidR="008169FC" w:rsidRPr="00FA4C50" w:rsidRDefault="008169FC" w:rsidP="00FA4C50">
            <w:pPr>
              <w:rPr>
                <w:lang w:val="en-MY"/>
              </w:rPr>
            </w:pPr>
            <w:r>
              <w:rPr>
                <w:lang w:val="en-MY"/>
              </w:rPr>
              <w:t>Quantitative</w:t>
            </w:r>
          </w:p>
        </w:tc>
        <w:tc>
          <w:tcPr>
            <w:tcW w:w="2917" w:type="dxa"/>
            <w:hideMark/>
          </w:tcPr>
          <w:p w14:paraId="08BFE808" w14:textId="023878EA" w:rsidR="008169FC" w:rsidRPr="00FA4C50" w:rsidRDefault="008169FC" w:rsidP="00FA4C50">
            <w:pPr>
              <w:rPr>
                <w:lang w:val="en-MY"/>
              </w:rPr>
            </w:pPr>
            <w:r w:rsidRPr="00FA4C50">
              <w:rPr>
                <w:lang w:val="en-MY"/>
              </w:rPr>
              <w:t>Number of fines issued</w:t>
            </w:r>
          </w:p>
        </w:tc>
      </w:tr>
      <w:tr w:rsidR="008169FC" w:rsidRPr="00FA4C50" w14:paraId="3CCA4177" w14:textId="77777777" w:rsidTr="008169FC">
        <w:trPr>
          <w:trHeight w:val="227"/>
        </w:trPr>
        <w:tc>
          <w:tcPr>
            <w:tcW w:w="2102" w:type="dxa"/>
            <w:hideMark/>
          </w:tcPr>
          <w:p w14:paraId="24B4321A" w14:textId="77777777" w:rsidR="008169FC" w:rsidRPr="00FA4C50" w:rsidRDefault="008169FC" w:rsidP="00FA4C50">
            <w:pPr>
              <w:rPr>
                <w:lang w:val="en-MY"/>
              </w:rPr>
            </w:pPr>
            <w:r w:rsidRPr="00FA4C50">
              <w:rPr>
                <w:lang w:val="en-MY"/>
              </w:rPr>
              <w:t>Year</w:t>
            </w:r>
          </w:p>
        </w:tc>
        <w:tc>
          <w:tcPr>
            <w:tcW w:w="1955" w:type="dxa"/>
            <w:hideMark/>
          </w:tcPr>
          <w:p w14:paraId="2FF2DD72" w14:textId="02F17CC9" w:rsidR="008169FC" w:rsidRPr="00FA4C50" w:rsidRDefault="008169FC" w:rsidP="00FA4C50">
            <w:pPr>
              <w:rPr>
                <w:lang w:val="en-MY"/>
              </w:rPr>
            </w:pPr>
            <w:r>
              <w:rPr>
                <w:lang w:val="en-MY"/>
              </w:rPr>
              <w:t>Number (integer)</w:t>
            </w:r>
          </w:p>
        </w:tc>
        <w:tc>
          <w:tcPr>
            <w:tcW w:w="1661" w:type="dxa"/>
          </w:tcPr>
          <w:p w14:paraId="15716102" w14:textId="6672DF0D" w:rsidR="008169FC" w:rsidRPr="00FA4C50" w:rsidRDefault="008169FC" w:rsidP="00FA4C50">
            <w:pPr>
              <w:rPr>
                <w:lang w:val="en-MY"/>
              </w:rPr>
            </w:pPr>
            <w:r>
              <w:rPr>
                <w:lang w:val="en-MY"/>
              </w:rPr>
              <w:t>Interval</w:t>
            </w:r>
          </w:p>
        </w:tc>
        <w:tc>
          <w:tcPr>
            <w:tcW w:w="2917" w:type="dxa"/>
            <w:hideMark/>
          </w:tcPr>
          <w:p w14:paraId="13263BA1" w14:textId="0A23AB5A" w:rsidR="008169FC" w:rsidRPr="00FA4C50" w:rsidRDefault="008169FC" w:rsidP="00FA4C50">
            <w:pPr>
              <w:rPr>
                <w:lang w:val="en-MY"/>
              </w:rPr>
            </w:pPr>
            <w:r w:rsidRPr="00FA4C50">
              <w:rPr>
                <w:lang w:val="en-MY"/>
              </w:rPr>
              <w:t>Year of enforcement</w:t>
            </w:r>
          </w:p>
        </w:tc>
      </w:tr>
      <w:tr w:rsidR="008169FC" w:rsidRPr="00FA4C50" w14:paraId="203587F9" w14:textId="77777777" w:rsidTr="008169FC">
        <w:trPr>
          <w:trHeight w:val="227"/>
        </w:trPr>
        <w:tc>
          <w:tcPr>
            <w:tcW w:w="2102" w:type="dxa"/>
          </w:tcPr>
          <w:p w14:paraId="363E51FD" w14:textId="48FAD991" w:rsidR="008169FC" w:rsidRPr="00FA4C50" w:rsidRDefault="008169FC" w:rsidP="00FA4C50">
            <w:pPr>
              <w:rPr>
                <w:lang w:val="en-MY"/>
              </w:rPr>
            </w:pPr>
          </w:p>
        </w:tc>
        <w:tc>
          <w:tcPr>
            <w:tcW w:w="1955" w:type="dxa"/>
          </w:tcPr>
          <w:p w14:paraId="0FDC35FF" w14:textId="42C98B89" w:rsidR="008169FC" w:rsidRPr="00FA4C50" w:rsidRDefault="008169FC" w:rsidP="00FA4C50">
            <w:pPr>
              <w:rPr>
                <w:lang w:val="en-MY"/>
              </w:rPr>
            </w:pPr>
          </w:p>
        </w:tc>
        <w:tc>
          <w:tcPr>
            <w:tcW w:w="1661" w:type="dxa"/>
          </w:tcPr>
          <w:p w14:paraId="4689A466" w14:textId="77777777" w:rsidR="008169FC" w:rsidRPr="00FA4C50" w:rsidRDefault="008169FC" w:rsidP="00FA4C50">
            <w:pPr>
              <w:rPr>
                <w:lang w:val="en-MY"/>
              </w:rPr>
            </w:pPr>
          </w:p>
        </w:tc>
        <w:tc>
          <w:tcPr>
            <w:tcW w:w="2917" w:type="dxa"/>
          </w:tcPr>
          <w:p w14:paraId="0E103E5F" w14:textId="5FE3D75A" w:rsidR="008169FC" w:rsidRPr="00FA4C50" w:rsidRDefault="008169FC" w:rsidP="00FA4C50">
            <w:pPr>
              <w:rPr>
                <w:lang w:val="en-MY"/>
              </w:rPr>
            </w:pPr>
          </w:p>
        </w:tc>
      </w:tr>
      <w:tr w:rsidR="008169FC" w:rsidRPr="00FA4C50" w14:paraId="71E7BDC2" w14:textId="77777777" w:rsidTr="008169FC">
        <w:trPr>
          <w:trHeight w:val="227"/>
        </w:trPr>
        <w:tc>
          <w:tcPr>
            <w:tcW w:w="2102" w:type="dxa"/>
          </w:tcPr>
          <w:p w14:paraId="4B436F0A" w14:textId="77777777" w:rsidR="008169FC" w:rsidRPr="00FA4C50" w:rsidRDefault="008169FC" w:rsidP="00FA4C50">
            <w:pPr>
              <w:rPr>
                <w:lang w:val="en-MY"/>
              </w:rPr>
            </w:pPr>
          </w:p>
        </w:tc>
        <w:tc>
          <w:tcPr>
            <w:tcW w:w="1955" w:type="dxa"/>
          </w:tcPr>
          <w:p w14:paraId="7507C07A" w14:textId="77777777" w:rsidR="008169FC" w:rsidRDefault="008169FC" w:rsidP="00FA4C50">
            <w:pPr>
              <w:rPr>
                <w:lang w:val="en-MY"/>
              </w:rPr>
            </w:pPr>
          </w:p>
        </w:tc>
        <w:tc>
          <w:tcPr>
            <w:tcW w:w="1661" w:type="dxa"/>
          </w:tcPr>
          <w:p w14:paraId="7DB8DF70" w14:textId="77777777" w:rsidR="008169FC" w:rsidRPr="00FA4C50" w:rsidRDefault="008169FC" w:rsidP="00FA4C50">
            <w:pPr>
              <w:rPr>
                <w:lang w:val="en-MY"/>
              </w:rPr>
            </w:pPr>
          </w:p>
        </w:tc>
        <w:tc>
          <w:tcPr>
            <w:tcW w:w="2917" w:type="dxa"/>
          </w:tcPr>
          <w:p w14:paraId="456FED19" w14:textId="2974B7B8" w:rsidR="008169FC" w:rsidRPr="00FA4C50" w:rsidRDefault="008169FC" w:rsidP="00FA4C50">
            <w:pPr>
              <w:rPr>
                <w:lang w:val="en-MY"/>
              </w:rPr>
            </w:pPr>
          </w:p>
        </w:tc>
      </w:tr>
    </w:tbl>
    <w:p w14:paraId="20F10C5F" w14:textId="4D11B6F4" w:rsidR="008169FC" w:rsidRPr="008169FC" w:rsidRDefault="008169FC" w:rsidP="008169FC">
      <w:pPr>
        <w:pStyle w:val="Heading3"/>
        <w:rPr>
          <w:lang w:val="en-MY"/>
        </w:rPr>
      </w:pPr>
      <w:r>
        <w:rPr>
          <w:lang w:val="en-MY"/>
        </w:rPr>
        <w:lastRenderedPageBreak/>
        <w:t>2.2.2 Data Processing</w:t>
      </w:r>
    </w:p>
    <w:p w14:paraId="23A473D1" w14:textId="1516A628" w:rsidR="00877BCE" w:rsidRPr="000E55BD" w:rsidRDefault="00877BCE" w:rsidP="000F3AEB">
      <w:pPr>
        <w:pStyle w:val="ListParagraph"/>
        <w:numPr>
          <w:ilvl w:val="0"/>
          <w:numId w:val="5"/>
        </w:numPr>
        <w:rPr>
          <w:lang w:val="en-MY"/>
        </w:rPr>
      </w:pPr>
      <w:r w:rsidRPr="000E55BD">
        <w:rPr>
          <w:lang w:val="en-MY"/>
        </w:rPr>
        <w:t>Describe the data cleaning process</w:t>
      </w:r>
      <w:r w:rsidR="00FA4C50">
        <w:rPr>
          <w:lang w:val="en-MY"/>
        </w:rPr>
        <w:t xml:space="preserve"> (in KNIME)</w:t>
      </w:r>
      <w:r w:rsidRPr="000E55BD">
        <w:rPr>
          <w:lang w:val="en-MY"/>
        </w:rPr>
        <w:t>, including:</w:t>
      </w:r>
    </w:p>
    <w:p w14:paraId="76FBD4A4" w14:textId="77777777" w:rsidR="00877BCE" w:rsidRPr="000E55BD" w:rsidRDefault="00877BCE" w:rsidP="000F3AEB">
      <w:pPr>
        <w:pStyle w:val="ListParagraph"/>
        <w:numPr>
          <w:ilvl w:val="1"/>
          <w:numId w:val="5"/>
        </w:numPr>
        <w:rPr>
          <w:lang w:val="en-MY"/>
        </w:rPr>
      </w:pPr>
      <w:r w:rsidRPr="000E55BD">
        <w:rPr>
          <w:lang w:val="en-MY"/>
        </w:rPr>
        <w:t>Handling missing values</w:t>
      </w:r>
    </w:p>
    <w:p w14:paraId="36198EDD" w14:textId="77777777" w:rsidR="00877BCE" w:rsidRPr="000E55BD" w:rsidRDefault="00877BCE" w:rsidP="000F3AEB">
      <w:pPr>
        <w:pStyle w:val="ListParagraph"/>
        <w:numPr>
          <w:ilvl w:val="1"/>
          <w:numId w:val="5"/>
        </w:numPr>
        <w:rPr>
          <w:lang w:val="en-MY"/>
        </w:rPr>
      </w:pPr>
      <w:r w:rsidRPr="000E55BD">
        <w:rPr>
          <w:lang w:val="en-MY"/>
        </w:rPr>
        <w:t>Removing duplicates</w:t>
      </w:r>
    </w:p>
    <w:p w14:paraId="0D8A94B9" w14:textId="77777777" w:rsidR="00877BCE" w:rsidRDefault="00877BCE" w:rsidP="000F3AEB">
      <w:pPr>
        <w:pStyle w:val="ListParagraph"/>
        <w:numPr>
          <w:ilvl w:val="1"/>
          <w:numId w:val="5"/>
        </w:numPr>
        <w:rPr>
          <w:lang w:val="en-MY"/>
        </w:rPr>
      </w:pPr>
      <w:r w:rsidRPr="000E55BD">
        <w:rPr>
          <w:lang w:val="en-MY"/>
        </w:rPr>
        <w:t>Normalisation, transformation, and derived variables</w:t>
      </w:r>
    </w:p>
    <w:p w14:paraId="7C14E462" w14:textId="545333AF" w:rsidR="00FA4C50" w:rsidRDefault="00FA4C50" w:rsidP="000F3AEB">
      <w:pPr>
        <w:pStyle w:val="ListParagraph"/>
        <w:numPr>
          <w:ilvl w:val="1"/>
          <w:numId w:val="5"/>
        </w:numPr>
        <w:rPr>
          <w:lang w:val="en-MY"/>
        </w:rPr>
      </w:pPr>
      <w:r>
        <w:rPr>
          <w:lang w:val="en-MY"/>
        </w:rPr>
        <w:t>Calculated derived metrics (e.g. “Fines per 10,000 licenses”)</w:t>
      </w:r>
    </w:p>
    <w:p w14:paraId="187827EB" w14:textId="77777777" w:rsidR="00877BCE" w:rsidRDefault="00877BCE" w:rsidP="000F3AEB">
      <w:pPr>
        <w:pStyle w:val="ListParagraph"/>
        <w:numPr>
          <w:ilvl w:val="0"/>
          <w:numId w:val="5"/>
        </w:numPr>
        <w:rPr>
          <w:lang w:val="en-MY"/>
        </w:rPr>
      </w:pPr>
      <w:r w:rsidRPr="000E55BD">
        <w:rPr>
          <w:lang w:val="en-MY"/>
        </w:rPr>
        <w:t>Data filtering and joining datasets</w:t>
      </w:r>
    </w:p>
    <w:p w14:paraId="1B44C4C7" w14:textId="250E06BE" w:rsidR="00EA7971" w:rsidRDefault="00EA7971" w:rsidP="00EA7971">
      <w:pPr>
        <w:pStyle w:val="Caption"/>
        <w:jc w:val="center"/>
        <w:rPr>
          <w:lang w:val="en-MY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E628F">
        <w:rPr>
          <w:noProof/>
        </w:rPr>
        <w:t>4</w:t>
      </w:r>
      <w:r>
        <w:fldChar w:fldCharType="end"/>
      </w:r>
      <w:r>
        <w:t>: …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2263"/>
        <w:gridCol w:w="2552"/>
        <w:gridCol w:w="3969"/>
      </w:tblGrid>
      <w:tr w:rsidR="00EA7971" w:rsidRPr="008169FC" w14:paraId="1E31076A" w14:textId="77777777" w:rsidTr="00EA7971">
        <w:tc>
          <w:tcPr>
            <w:tcW w:w="2263" w:type="dxa"/>
            <w:hideMark/>
          </w:tcPr>
          <w:p w14:paraId="2E21D33C" w14:textId="0040A59D" w:rsidR="00EA7971" w:rsidRPr="008169FC" w:rsidRDefault="00EA7971" w:rsidP="008169FC">
            <w:pPr>
              <w:rPr>
                <w:b/>
                <w:bCs/>
                <w:lang w:val="en-MY"/>
              </w:rPr>
            </w:pPr>
            <w:r w:rsidRPr="008169FC">
              <w:rPr>
                <w:b/>
                <w:bCs/>
                <w:lang w:val="en-MY"/>
              </w:rPr>
              <w:t>KNIME Node</w:t>
            </w:r>
            <w:r>
              <w:rPr>
                <w:b/>
                <w:bCs/>
                <w:lang w:val="en-MY"/>
              </w:rPr>
              <w:t xml:space="preserve"> </w:t>
            </w:r>
            <w:r w:rsidRPr="008169FC">
              <w:rPr>
                <w:b/>
                <w:bCs/>
                <w:lang w:val="en-MY"/>
              </w:rPr>
              <w:t>Used</w:t>
            </w:r>
          </w:p>
        </w:tc>
        <w:tc>
          <w:tcPr>
            <w:tcW w:w="2552" w:type="dxa"/>
            <w:hideMark/>
          </w:tcPr>
          <w:p w14:paraId="62B17558" w14:textId="60B0E2CF" w:rsidR="00EA7971" w:rsidRPr="008169FC" w:rsidRDefault="00EA7971" w:rsidP="008169FC">
            <w:pPr>
              <w:rPr>
                <w:b/>
                <w:bCs/>
                <w:lang w:val="en-MY"/>
              </w:rPr>
            </w:pPr>
            <w:r>
              <w:rPr>
                <w:b/>
                <w:bCs/>
                <w:lang w:val="en-MY"/>
              </w:rPr>
              <w:t>Purpose</w:t>
            </w:r>
          </w:p>
        </w:tc>
        <w:tc>
          <w:tcPr>
            <w:tcW w:w="3969" w:type="dxa"/>
            <w:hideMark/>
          </w:tcPr>
          <w:p w14:paraId="4CEF94EC" w14:textId="65979607" w:rsidR="00EA7971" w:rsidRPr="008169FC" w:rsidRDefault="00EA7971" w:rsidP="008169FC">
            <w:pPr>
              <w:rPr>
                <w:b/>
                <w:bCs/>
                <w:lang w:val="en-MY"/>
              </w:rPr>
            </w:pPr>
            <w:r>
              <w:rPr>
                <w:b/>
                <w:bCs/>
                <w:lang w:val="en-MY"/>
              </w:rPr>
              <w:t>Output</w:t>
            </w:r>
          </w:p>
        </w:tc>
      </w:tr>
      <w:tr w:rsidR="00EA7971" w:rsidRPr="008169FC" w14:paraId="497C1B63" w14:textId="77777777" w:rsidTr="00EA7971">
        <w:tc>
          <w:tcPr>
            <w:tcW w:w="2263" w:type="dxa"/>
            <w:hideMark/>
          </w:tcPr>
          <w:p w14:paraId="5527F504" w14:textId="77777777" w:rsidR="00EA7971" w:rsidRPr="008169FC" w:rsidRDefault="00EA7971" w:rsidP="008169FC">
            <w:pPr>
              <w:rPr>
                <w:lang w:val="en-MY"/>
              </w:rPr>
            </w:pPr>
            <w:r w:rsidRPr="008169FC">
              <w:rPr>
                <w:i/>
                <w:iCs/>
                <w:lang w:val="en-MY"/>
              </w:rPr>
              <w:t>Missing Value</w:t>
            </w:r>
            <w:r w:rsidRPr="008169FC">
              <w:rPr>
                <w:lang w:val="en-MY"/>
              </w:rPr>
              <w:t xml:space="preserve"> node</w:t>
            </w:r>
          </w:p>
        </w:tc>
        <w:tc>
          <w:tcPr>
            <w:tcW w:w="2552" w:type="dxa"/>
            <w:hideMark/>
          </w:tcPr>
          <w:p w14:paraId="78EF7D81" w14:textId="77777777" w:rsidR="00EA7971" w:rsidRPr="008169FC" w:rsidRDefault="00EA7971" w:rsidP="008169FC">
            <w:pPr>
              <w:rPr>
                <w:lang w:val="en-MY"/>
              </w:rPr>
            </w:pPr>
            <w:r w:rsidRPr="008169FC">
              <w:rPr>
                <w:lang w:val="en-MY"/>
              </w:rPr>
              <w:t>To detect and fill or remove missing values from numeric or categorical columns.</w:t>
            </w:r>
          </w:p>
        </w:tc>
        <w:tc>
          <w:tcPr>
            <w:tcW w:w="3969" w:type="dxa"/>
            <w:hideMark/>
          </w:tcPr>
          <w:p w14:paraId="16AEC304" w14:textId="77777777" w:rsidR="00EA7971" w:rsidRPr="008169FC" w:rsidRDefault="00EA7971" w:rsidP="008169FC">
            <w:pPr>
              <w:rPr>
                <w:lang w:val="en-MY"/>
              </w:rPr>
            </w:pPr>
            <w:r w:rsidRPr="008169FC">
              <w:rPr>
                <w:lang w:val="en-MY"/>
              </w:rPr>
              <w:t>Replaced missing offence counts with “0” or excluded incomplete jurisdiction-year rows.</w:t>
            </w:r>
          </w:p>
        </w:tc>
      </w:tr>
      <w:tr w:rsidR="00EA7971" w:rsidRPr="008169FC" w14:paraId="19DD7160" w14:textId="77777777" w:rsidTr="00EA7971">
        <w:tc>
          <w:tcPr>
            <w:tcW w:w="2263" w:type="dxa"/>
            <w:hideMark/>
          </w:tcPr>
          <w:p w14:paraId="7D20D721" w14:textId="77777777" w:rsidR="00EA7971" w:rsidRPr="008169FC" w:rsidRDefault="00EA7971" w:rsidP="008169FC">
            <w:pPr>
              <w:rPr>
                <w:lang w:val="en-MY"/>
              </w:rPr>
            </w:pPr>
            <w:r w:rsidRPr="008169FC">
              <w:rPr>
                <w:i/>
                <w:iCs/>
                <w:lang w:val="en-MY"/>
              </w:rPr>
              <w:t>Math Formula</w:t>
            </w:r>
            <w:r w:rsidRPr="008169FC">
              <w:rPr>
                <w:lang w:val="en-MY"/>
              </w:rPr>
              <w:t xml:space="preserve"> / </w:t>
            </w:r>
            <w:r w:rsidRPr="008169FC">
              <w:rPr>
                <w:i/>
                <w:iCs/>
                <w:lang w:val="en-MY"/>
              </w:rPr>
              <w:t>GroupBy</w:t>
            </w:r>
            <w:r w:rsidRPr="008169FC">
              <w:rPr>
                <w:lang w:val="en-MY"/>
              </w:rPr>
              <w:t xml:space="preserve"> node</w:t>
            </w:r>
          </w:p>
        </w:tc>
        <w:tc>
          <w:tcPr>
            <w:tcW w:w="2552" w:type="dxa"/>
            <w:hideMark/>
          </w:tcPr>
          <w:p w14:paraId="6FEA065F" w14:textId="77777777" w:rsidR="00EA7971" w:rsidRPr="008169FC" w:rsidRDefault="00EA7971" w:rsidP="008169FC">
            <w:pPr>
              <w:rPr>
                <w:lang w:val="en-MY"/>
              </w:rPr>
            </w:pPr>
            <w:r w:rsidRPr="008169FC">
              <w:rPr>
                <w:lang w:val="en-MY"/>
              </w:rPr>
              <w:t>To create new calculated columns such as rates or totals.</w:t>
            </w:r>
          </w:p>
        </w:tc>
        <w:tc>
          <w:tcPr>
            <w:tcW w:w="3969" w:type="dxa"/>
            <w:hideMark/>
          </w:tcPr>
          <w:p w14:paraId="00034E3F" w14:textId="77777777" w:rsidR="00EA7971" w:rsidRPr="008169FC" w:rsidRDefault="00EA7971" w:rsidP="008169FC">
            <w:pPr>
              <w:rPr>
                <w:lang w:val="en-MY"/>
              </w:rPr>
            </w:pPr>
            <w:r w:rsidRPr="008169FC">
              <w:rPr>
                <w:lang w:val="en-MY"/>
              </w:rPr>
              <w:t>Derived metric: Fines per 10,000 licences = (Total Fines / Number of Licences) × 10,000.</w:t>
            </w:r>
          </w:p>
        </w:tc>
      </w:tr>
      <w:tr w:rsidR="00EA7971" w:rsidRPr="008169FC" w14:paraId="36E5C4CC" w14:textId="77777777" w:rsidTr="00EA7971">
        <w:tc>
          <w:tcPr>
            <w:tcW w:w="2263" w:type="dxa"/>
            <w:hideMark/>
          </w:tcPr>
          <w:p w14:paraId="1371B3D7" w14:textId="77777777" w:rsidR="00EA7971" w:rsidRPr="008169FC" w:rsidRDefault="00EA7971" w:rsidP="008169FC">
            <w:pPr>
              <w:rPr>
                <w:lang w:val="en-MY"/>
              </w:rPr>
            </w:pPr>
            <w:r w:rsidRPr="008169FC">
              <w:rPr>
                <w:i/>
                <w:iCs/>
                <w:lang w:val="en-MY"/>
              </w:rPr>
              <w:t>Row Filter</w:t>
            </w:r>
            <w:r w:rsidRPr="008169FC">
              <w:rPr>
                <w:lang w:val="en-MY"/>
              </w:rPr>
              <w:t xml:space="preserve"> / </w:t>
            </w:r>
            <w:r w:rsidRPr="008169FC">
              <w:rPr>
                <w:i/>
                <w:iCs/>
                <w:lang w:val="en-MY"/>
              </w:rPr>
              <w:t>Rule-based Row Filter</w:t>
            </w:r>
          </w:p>
        </w:tc>
        <w:tc>
          <w:tcPr>
            <w:tcW w:w="2552" w:type="dxa"/>
            <w:hideMark/>
          </w:tcPr>
          <w:p w14:paraId="0C0D0731" w14:textId="77777777" w:rsidR="00EA7971" w:rsidRPr="008169FC" w:rsidRDefault="00EA7971" w:rsidP="008169FC">
            <w:pPr>
              <w:rPr>
                <w:lang w:val="en-MY"/>
              </w:rPr>
            </w:pPr>
            <w:r w:rsidRPr="008169FC">
              <w:rPr>
                <w:lang w:val="en-MY"/>
              </w:rPr>
              <w:t>To select only relevant offences or years for visualisation.</w:t>
            </w:r>
          </w:p>
        </w:tc>
        <w:tc>
          <w:tcPr>
            <w:tcW w:w="3969" w:type="dxa"/>
            <w:hideMark/>
          </w:tcPr>
          <w:p w14:paraId="6AD98C3C" w14:textId="77777777" w:rsidR="00EA7971" w:rsidRPr="008169FC" w:rsidRDefault="00EA7971" w:rsidP="008169FC">
            <w:pPr>
              <w:rPr>
                <w:lang w:val="en-MY"/>
              </w:rPr>
            </w:pPr>
            <w:r w:rsidRPr="008169FC">
              <w:rPr>
                <w:lang w:val="en-MY"/>
              </w:rPr>
              <w:t>Filtered data to 2010–2024 for selected dashboard category (e.g., Drug Tests).</w:t>
            </w:r>
          </w:p>
        </w:tc>
      </w:tr>
      <w:tr w:rsidR="00EA7971" w:rsidRPr="008169FC" w14:paraId="1F32D07C" w14:textId="77777777" w:rsidTr="00EA7971">
        <w:tc>
          <w:tcPr>
            <w:tcW w:w="2263" w:type="dxa"/>
            <w:hideMark/>
          </w:tcPr>
          <w:p w14:paraId="6067A7D1" w14:textId="77777777" w:rsidR="00EA7971" w:rsidRPr="008169FC" w:rsidRDefault="00EA7971" w:rsidP="008169FC">
            <w:pPr>
              <w:rPr>
                <w:lang w:val="en-MY"/>
              </w:rPr>
            </w:pPr>
            <w:r w:rsidRPr="008169FC">
              <w:rPr>
                <w:i/>
                <w:iCs/>
                <w:lang w:val="en-MY"/>
              </w:rPr>
              <w:t>Joiner</w:t>
            </w:r>
            <w:r w:rsidRPr="008169FC">
              <w:rPr>
                <w:lang w:val="en-MY"/>
              </w:rPr>
              <w:t xml:space="preserve"> node / </w:t>
            </w:r>
            <w:r w:rsidRPr="008169FC">
              <w:rPr>
                <w:i/>
                <w:iCs/>
                <w:lang w:val="en-MY"/>
              </w:rPr>
              <w:t>Concatenate</w:t>
            </w:r>
            <w:r w:rsidRPr="008169FC">
              <w:rPr>
                <w:lang w:val="en-MY"/>
              </w:rPr>
              <w:t xml:space="preserve"> node</w:t>
            </w:r>
          </w:p>
        </w:tc>
        <w:tc>
          <w:tcPr>
            <w:tcW w:w="2552" w:type="dxa"/>
            <w:hideMark/>
          </w:tcPr>
          <w:p w14:paraId="039DD439" w14:textId="77777777" w:rsidR="00EA7971" w:rsidRPr="008169FC" w:rsidRDefault="00EA7971" w:rsidP="008169FC">
            <w:pPr>
              <w:rPr>
                <w:lang w:val="en-MY"/>
              </w:rPr>
            </w:pPr>
            <w:r w:rsidRPr="008169FC">
              <w:rPr>
                <w:lang w:val="en-MY"/>
              </w:rPr>
              <w:t>To combine multiple datasets (e.g., fines and drug tests) into one table for comparison.</w:t>
            </w:r>
          </w:p>
        </w:tc>
        <w:tc>
          <w:tcPr>
            <w:tcW w:w="3969" w:type="dxa"/>
            <w:hideMark/>
          </w:tcPr>
          <w:p w14:paraId="58E33345" w14:textId="77777777" w:rsidR="00EA7971" w:rsidRPr="008169FC" w:rsidRDefault="00EA7971" w:rsidP="008169FC">
            <w:pPr>
              <w:rPr>
                <w:lang w:val="en-MY"/>
              </w:rPr>
            </w:pPr>
            <w:r w:rsidRPr="008169FC">
              <w:rPr>
                <w:lang w:val="en-MY"/>
              </w:rPr>
              <w:t>Merged datasets using common keys (Year, Jurisdiction) to create a unified dataset for analysis.</w:t>
            </w:r>
          </w:p>
        </w:tc>
      </w:tr>
      <w:tr w:rsidR="00EA7971" w:rsidRPr="008169FC" w14:paraId="4D710D7D" w14:textId="77777777" w:rsidTr="00EA7971">
        <w:tc>
          <w:tcPr>
            <w:tcW w:w="2263" w:type="dxa"/>
          </w:tcPr>
          <w:p w14:paraId="26BA1C5C" w14:textId="77777777" w:rsidR="00EA7971" w:rsidRPr="008169FC" w:rsidRDefault="00EA7971" w:rsidP="008169FC">
            <w:pPr>
              <w:rPr>
                <w:i/>
                <w:iCs/>
                <w:lang w:val="en-MY"/>
              </w:rPr>
            </w:pPr>
          </w:p>
        </w:tc>
        <w:tc>
          <w:tcPr>
            <w:tcW w:w="2552" w:type="dxa"/>
          </w:tcPr>
          <w:p w14:paraId="4CDEC18C" w14:textId="77777777" w:rsidR="00EA7971" w:rsidRPr="008169FC" w:rsidRDefault="00EA7971" w:rsidP="008169FC">
            <w:pPr>
              <w:rPr>
                <w:lang w:val="en-MY"/>
              </w:rPr>
            </w:pPr>
          </w:p>
        </w:tc>
        <w:tc>
          <w:tcPr>
            <w:tcW w:w="3969" w:type="dxa"/>
          </w:tcPr>
          <w:p w14:paraId="18B406AE" w14:textId="77777777" w:rsidR="00EA7971" w:rsidRPr="008169FC" w:rsidRDefault="00EA7971" w:rsidP="008169FC">
            <w:pPr>
              <w:rPr>
                <w:lang w:val="en-MY"/>
              </w:rPr>
            </w:pPr>
          </w:p>
        </w:tc>
      </w:tr>
      <w:tr w:rsidR="00EA7971" w:rsidRPr="008169FC" w14:paraId="537815FC" w14:textId="77777777" w:rsidTr="00EA7971">
        <w:tc>
          <w:tcPr>
            <w:tcW w:w="2263" w:type="dxa"/>
          </w:tcPr>
          <w:p w14:paraId="0A641C7F" w14:textId="77777777" w:rsidR="00EA7971" w:rsidRPr="008169FC" w:rsidRDefault="00EA7971" w:rsidP="008169FC">
            <w:pPr>
              <w:rPr>
                <w:i/>
                <w:iCs/>
                <w:lang w:val="en-MY"/>
              </w:rPr>
            </w:pPr>
          </w:p>
        </w:tc>
        <w:tc>
          <w:tcPr>
            <w:tcW w:w="2552" w:type="dxa"/>
          </w:tcPr>
          <w:p w14:paraId="3DA5E0DF" w14:textId="77777777" w:rsidR="00EA7971" w:rsidRPr="008169FC" w:rsidRDefault="00EA7971" w:rsidP="008169FC">
            <w:pPr>
              <w:rPr>
                <w:lang w:val="en-MY"/>
              </w:rPr>
            </w:pPr>
          </w:p>
        </w:tc>
        <w:tc>
          <w:tcPr>
            <w:tcW w:w="3969" w:type="dxa"/>
          </w:tcPr>
          <w:p w14:paraId="1FB08F59" w14:textId="77777777" w:rsidR="00EA7971" w:rsidRPr="008169FC" w:rsidRDefault="00EA7971" w:rsidP="008169FC">
            <w:pPr>
              <w:rPr>
                <w:lang w:val="en-MY"/>
              </w:rPr>
            </w:pPr>
          </w:p>
        </w:tc>
      </w:tr>
      <w:tr w:rsidR="00EA7971" w:rsidRPr="008169FC" w14:paraId="5584E0E0" w14:textId="77777777" w:rsidTr="00EA7971">
        <w:tc>
          <w:tcPr>
            <w:tcW w:w="2263" w:type="dxa"/>
          </w:tcPr>
          <w:p w14:paraId="319C7DA7" w14:textId="77777777" w:rsidR="00EA7971" w:rsidRPr="008169FC" w:rsidRDefault="00EA7971" w:rsidP="008169FC">
            <w:pPr>
              <w:rPr>
                <w:i/>
                <w:iCs/>
                <w:lang w:val="en-MY"/>
              </w:rPr>
            </w:pPr>
          </w:p>
        </w:tc>
        <w:tc>
          <w:tcPr>
            <w:tcW w:w="2552" w:type="dxa"/>
          </w:tcPr>
          <w:p w14:paraId="5B8D4203" w14:textId="77777777" w:rsidR="00EA7971" w:rsidRPr="008169FC" w:rsidRDefault="00EA7971" w:rsidP="008169FC">
            <w:pPr>
              <w:rPr>
                <w:lang w:val="en-MY"/>
              </w:rPr>
            </w:pPr>
          </w:p>
        </w:tc>
        <w:tc>
          <w:tcPr>
            <w:tcW w:w="3969" w:type="dxa"/>
          </w:tcPr>
          <w:p w14:paraId="552A5ED4" w14:textId="77777777" w:rsidR="00EA7971" w:rsidRPr="008169FC" w:rsidRDefault="00EA7971" w:rsidP="008169FC">
            <w:pPr>
              <w:rPr>
                <w:lang w:val="en-MY"/>
              </w:rPr>
            </w:pPr>
          </w:p>
        </w:tc>
      </w:tr>
    </w:tbl>
    <w:p w14:paraId="54A02A60" w14:textId="4CD58512" w:rsidR="00877BCE" w:rsidRDefault="00877BCE" w:rsidP="000F3AEB">
      <w:pPr>
        <w:pStyle w:val="ListParagraph"/>
        <w:numPr>
          <w:ilvl w:val="0"/>
          <w:numId w:val="5"/>
        </w:numPr>
        <w:rPr>
          <w:lang w:val="en-MY"/>
        </w:rPr>
      </w:pPr>
      <w:r w:rsidRPr="000E55BD">
        <w:rPr>
          <w:lang w:val="en-MY"/>
        </w:rPr>
        <w:t>Include a screenshot of the KNIME workflo</w:t>
      </w:r>
      <w:r w:rsidR="00EA7971">
        <w:rPr>
          <w:lang w:val="en-MY"/>
        </w:rPr>
        <w:t>w for data processing</w:t>
      </w:r>
    </w:p>
    <w:p w14:paraId="4272E1E9" w14:textId="77777777" w:rsidR="0098123A" w:rsidRDefault="0098123A" w:rsidP="00FA4C50">
      <w:pPr>
        <w:pStyle w:val="Caption"/>
        <w:jc w:val="center"/>
      </w:pPr>
      <w:r w:rsidRPr="00FA4C50">
        <w:rPr>
          <w:lang w:val="en-MY"/>
        </w:rPr>
        <w:drawing>
          <wp:inline distT="0" distB="0" distL="0" distR="0" wp14:anchorId="2A0F21EF" wp14:editId="7BFF5D1D">
            <wp:extent cx="4423208" cy="2037030"/>
            <wp:effectExtent l="0" t="0" r="0" b="1905"/>
            <wp:docPr id="553299847" name="Picture 1" descr="A diagram of a string manipul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99847" name="Picture 1" descr="A diagram of a string manipula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2118" cy="205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19B8" w14:textId="046FB6B2" w:rsidR="00FA4C50" w:rsidRDefault="00FA4C50" w:rsidP="00FA4C50">
      <w:pPr>
        <w:pStyle w:val="Caption"/>
        <w:jc w:val="center"/>
        <w:rPr>
          <w:lang w:val="en-MY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A7971">
        <w:rPr>
          <w:noProof/>
        </w:rPr>
        <w:t>2</w:t>
      </w:r>
      <w:r>
        <w:fldChar w:fldCharType="end"/>
      </w:r>
      <w:r>
        <w:t>: …(Example)</w:t>
      </w:r>
    </w:p>
    <w:p w14:paraId="1F869412" w14:textId="77777777" w:rsidR="00877BCE" w:rsidRDefault="00877BCE" w:rsidP="000E55BD">
      <w:pPr>
        <w:pStyle w:val="Heading2"/>
        <w:rPr>
          <w:lang w:val="en-MY"/>
        </w:rPr>
      </w:pPr>
      <w:r w:rsidRPr="00877BCE">
        <w:rPr>
          <w:lang w:val="en-MY"/>
        </w:rPr>
        <w:lastRenderedPageBreak/>
        <w:t>2.3 Data Exploration</w:t>
      </w:r>
    </w:p>
    <w:p w14:paraId="08EB3F4C" w14:textId="198676E6" w:rsidR="00877BCE" w:rsidRPr="000E55BD" w:rsidRDefault="00877BCE" w:rsidP="000F3AEB">
      <w:pPr>
        <w:pStyle w:val="ListParagraph"/>
        <w:numPr>
          <w:ilvl w:val="0"/>
          <w:numId w:val="6"/>
        </w:numPr>
        <w:rPr>
          <w:lang w:val="en-MY"/>
        </w:rPr>
      </w:pPr>
      <w:r w:rsidRPr="000E55BD">
        <w:rPr>
          <w:lang w:val="en-MY"/>
        </w:rPr>
        <w:t>Conduct exploratory data analysis using KNIME.</w:t>
      </w:r>
    </w:p>
    <w:p w14:paraId="43E80866" w14:textId="42E24E13" w:rsidR="00877BCE" w:rsidRDefault="00877BCE" w:rsidP="000F3AEB">
      <w:pPr>
        <w:pStyle w:val="ListParagraph"/>
        <w:numPr>
          <w:ilvl w:val="0"/>
          <w:numId w:val="6"/>
        </w:numPr>
        <w:rPr>
          <w:lang w:val="en-MY"/>
        </w:rPr>
      </w:pPr>
      <w:r w:rsidRPr="000E55BD">
        <w:rPr>
          <w:lang w:val="en-MY"/>
        </w:rPr>
        <w:t xml:space="preserve">Provide summary statistics </w:t>
      </w:r>
      <w:r w:rsidR="00FA4C50">
        <w:rPr>
          <w:lang w:val="en-MY"/>
        </w:rPr>
        <w:t xml:space="preserve">(basic descriptive statistics) </w:t>
      </w:r>
      <w:r w:rsidRPr="000E55BD">
        <w:rPr>
          <w:lang w:val="en-MY"/>
        </w:rPr>
        <w:t>and data visualisations to understand patterns and outliers</w:t>
      </w:r>
    </w:p>
    <w:p w14:paraId="627DDCB3" w14:textId="3BB5B0C9" w:rsidR="00EA7971" w:rsidRPr="00EA7971" w:rsidRDefault="00EA7971" w:rsidP="000F3AEB">
      <w:pPr>
        <w:pStyle w:val="ListParagraph"/>
        <w:numPr>
          <w:ilvl w:val="0"/>
          <w:numId w:val="6"/>
        </w:numPr>
        <w:rPr>
          <w:lang w:val="en-MY"/>
        </w:rPr>
      </w:pPr>
      <w:r w:rsidRPr="000E55BD">
        <w:rPr>
          <w:lang w:val="en-MY"/>
        </w:rPr>
        <w:t>Include a screenshot of the KNIME workflo</w:t>
      </w:r>
      <w:r>
        <w:rPr>
          <w:lang w:val="en-MY"/>
        </w:rPr>
        <w:t xml:space="preserve">w for data </w:t>
      </w:r>
      <w:r>
        <w:rPr>
          <w:lang w:val="en-MY"/>
        </w:rPr>
        <w:t>cleaning</w:t>
      </w:r>
    </w:p>
    <w:p w14:paraId="1A2DB5C5" w14:textId="3FEE0DE8" w:rsidR="00EA7971" w:rsidRPr="00EA7971" w:rsidRDefault="00EA7971" w:rsidP="00EA7971">
      <w:pPr>
        <w:pStyle w:val="Caption"/>
        <w:jc w:val="center"/>
        <w:rPr>
          <w:lang w:val="en-MY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E628F">
        <w:rPr>
          <w:noProof/>
        </w:rPr>
        <w:t>5</w:t>
      </w:r>
      <w:r>
        <w:fldChar w:fldCharType="end"/>
      </w:r>
      <w:r>
        <w:t>: 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3504"/>
        <w:gridCol w:w="3673"/>
      </w:tblGrid>
      <w:tr w:rsidR="00EA7971" w:rsidRPr="00EA7971" w14:paraId="345EDA6A" w14:textId="77777777" w:rsidTr="00EA7971">
        <w:tc>
          <w:tcPr>
            <w:tcW w:w="0" w:type="auto"/>
            <w:hideMark/>
          </w:tcPr>
          <w:p w14:paraId="32363F9F" w14:textId="77777777" w:rsidR="00EA7971" w:rsidRPr="00EA7971" w:rsidRDefault="00EA7971" w:rsidP="00EA7971">
            <w:pPr>
              <w:rPr>
                <w:b/>
                <w:bCs/>
                <w:lang w:val="en-MY"/>
              </w:rPr>
            </w:pPr>
            <w:r w:rsidRPr="00EA7971">
              <w:rPr>
                <w:b/>
                <w:bCs/>
                <w:lang w:val="en-MY"/>
              </w:rPr>
              <w:t>KNIME Node Used</w:t>
            </w:r>
          </w:p>
        </w:tc>
        <w:tc>
          <w:tcPr>
            <w:tcW w:w="3504" w:type="dxa"/>
            <w:hideMark/>
          </w:tcPr>
          <w:p w14:paraId="66338ECD" w14:textId="77777777" w:rsidR="00EA7971" w:rsidRPr="00EA7971" w:rsidRDefault="00EA7971" w:rsidP="00EA7971">
            <w:pPr>
              <w:rPr>
                <w:b/>
                <w:bCs/>
                <w:lang w:val="en-MY"/>
              </w:rPr>
            </w:pPr>
            <w:r w:rsidRPr="00EA7971">
              <w:rPr>
                <w:b/>
                <w:bCs/>
                <w:lang w:val="en-MY"/>
              </w:rPr>
              <w:t>Purpose of the Node</w:t>
            </w:r>
          </w:p>
        </w:tc>
        <w:tc>
          <w:tcPr>
            <w:tcW w:w="3673" w:type="dxa"/>
            <w:hideMark/>
          </w:tcPr>
          <w:p w14:paraId="62FA38B8" w14:textId="77777777" w:rsidR="00EA7971" w:rsidRPr="00EA7971" w:rsidRDefault="00EA7971" w:rsidP="00EA7971">
            <w:pPr>
              <w:rPr>
                <w:b/>
                <w:bCs/>
                <w:lang w:val="en-MY"/>
              </w:rPr>
            </w:pPr>
            <w:r w:rsidRPr="00EA7971">
              <w:rPr>
                <w:b/>
                <w:bCs/>
                <w:lang w:val="en-MY"/>
              </w:rPr>
              <w:t>Example Output / Description</w:t>
            </w:r>
          </w:p>
        </w:tc>
      </w:tr>
      <w:tr w:rsidR="00EA7971" w:rsidRPr="00EA7971" w14:paraId="5A694394" w14:textId="77777777" w:rsidTr="00EA7971">
        <w:tc>
          <w:tcPr>
            <w:tcW w:w="0" w:type="auto"/>
            <w:hideMark/>
          </w:tcPr>
          <w:p w14:paraId="35EDD9BE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>Statistics</w:t>
            </w:r>
          </w:p>
        </w:tc>
        <w:tc>
          <w:tcPr>
            <w:tcW w:w="3504" w:type="dxa"/>
            <w:hideMark/>
          </w:tcPr>
          <w:p w14:paraId="00C72193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>Generates basic descriptive statistics (mean, min, max, standard deviation).</w:t>
            </w:r>
          </w:p>
        </w:tc>
        <w:tc>
          <w:tcPr>
            <w:tcW w:w="3673" w:type="dxa"/>
            <w:hideMark/>
          </w:tcPr>
          <w:p w14:paraId="725FA5D1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>Summary table showing average fines and test counts per year.</w:t>
            </w:r>
          </w:p>
        </w:tc>
      </w:tr>
      <w:tr w:rsidR="00EA7971" w:rsidRPr="00EA7971" w14:paraId="7DDFFF47" w14:textId="77777777" w:rsidTr="00EA7971">
        <w:tc>
          <w:tcPr>
            <w:tcW w:w="0" w:type="auto"/>
            <w:hideMark/>
          </w:tcPr>
          <w:p w14:paraId="13526580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>Data Explorer</w:t>
            </w:r>
          </w:p>
        </w:tc>
        <w:tc>
          <w:tcPr>
            <w:tcW w:w="3504" w:type="dxa"/>
            <w:hideMark/>
          </w:tcPr>
          <w:p w14:paraId="5B0CA615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>Provides an overview of column distributions, missing values, and outliers.</w:t>
            </w:r>
          </w:p>
        </w:tc>
        <w:tc>
          <w:tcPr>
            <w:tcW w:w="3673" w:type="dxa"/>
            <w:hideMark/>
          </w:tcPr>
          <w:p w14:paraId="0F4C5184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 xml:space="preserve">Identifies missing </w:t>
            </w:r>
            <w:r w:rsidRPr="00EA7971">
              <w:rPr>
                <w:i/>
                <w:iCs/>
                <w:lang w:val="en-MY"/>
              </w:rPr>
              <w:t>Jurisdiction</w:t>
            </w:r>
            <w:r w:rsidRPr="00EA7971">
              <w:rPr>
                <w:lang w:val="en-MY"/>
              </w:rPr>
              <w:t xml:space="preserve"> values or abnormal </w:t>
            </w:r>
            <w:r w:rsidRPr="00EA7971">
              <w:rPr>
                <w:i/>
                <w:iCs/>
                <w:lang w:val="en-MY"/>
              </w:rPr>
              <w:t>Positive Rates</w:t>
            </w:r>
            <w:r w:rsidRPr="00EA7971">
              <w:rPr>
                <w:lang w:val="en-MY"/>
              </w:rPr>
              <w:t>.</w:t>
            </w:r>
          </w:p>
        </w:tc>
      </w:tr>
      <w:tr w:rsidR="00EA7971" w:rsidRPr="00EA7971" w14:paraId="634C5416" w14:textId="77777777" w:rsidTr="00EA7971">
        <w:tc>
          <w:tcPr>
            <w:tcW w:w="0" w:type="auto"/>
            <w:hideMark/>
          </w:tcPr>
          <w:p w14:paraId="15514E31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>GroupBy</w:t>
            </w:r>
          </w:p>
        </w:tc>
        <w:tc>
          <w:tcPr>
            <w:tcW w:w="3504" w:type="dxa"/>
            <w:hideMark/>
          </w:tcPr>
          <w:p w14:paraId="6B3169F7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>Aggregates data to calculate totals or averages per category.</w:t>
            </w:r>
          </w:p>
        </w:tc>
        <w:tc>
          <w:tcPr>
            <w:tcW w:w="3673" w:type="dxa"/>
            <w:hideMark/>
          </w:tcPr>
          <w:p w14:paraId="61BB2376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 xml:space="preserve">Summarises total fines by </w:t>
            </w:r>
            <w:r w:rsidRPr="00EA7971">
              <w:rPr>
                <w:i/>
                <w:iCs/>
                <w:lang w:val="en-MY"/>
              </w:rPr>
              <w:t>Year</w:t>
            </w:r>
            <w:r w:rsidRPr="00EA7971">
              <w:rPr>
                <w:lang w:val="en-MY"/>
              </w:rPr>
              <w:t xml:space="preserve"> and </w:t>
            </w:r>
            <w:r w:rsidRPr="00EA7971">
              <w:rPr>
                <w:i/>
                <w:iCs/>
                <w:lang w:val="en-MY"/>
              </w:rPr>
              <w:t>Jurisdiction</w:t>
            </w:r>
            <w:r w:rsidRPr="00EA7971">
              <w:rPr>
                <w:lang w:val="en-MY"/>
              </w:rPr>
              <w:t>.</w:t>
            </w:r>
          </w:p>
        </w:tc>
      </w:tr>
      <w:tr w:rsidR="00EA7971" w:rsidRPr="00EA7971" w14:paraId="333B0FD7" w14:textId="77777777" w:rsidTr="00EA7971">
        <w:tc>
          <w:tcPr>
            <w:tcW w:w="0" w:type="auto"/>
            <w:hideMark/>
          </w:tcPr>
          <w:p w14:paraId="0242B141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>Box Plot</w:t>
            </w:r>
          </w:p>
        </w:tc>
        <w:tc>
          <w:tcPr>
            <w:tcW w:w="3504" w:type="dxa"/>
            <w:hideMark/>
          </w:tcPr>
          <w:p w14:paraId="5396B53F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>Detects outliers and visualises data spread.</w:t>
            </w:r>
          </w:p>
        </w:tc>
        <w:tc>
          <w:tcPr>
            <w:tcW w:w="3673" w:type="dxa"/>
            <w:hideMark/>
          </w:tcPr>
          <w:p w14:paraId="57B4194A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>Visualises high fine counts in NT compared to other states.</w:t>
            </w:r>
          </w:p>
        </w:tc>
      </w:tr>
      <w:tr w:rsidR="00EA7971" w:rsidRPr="00EA7971" w14:paraId="1D42FC8D" w14:textId="77777777" w:rsidTr="00EA7971">
        <w:tc>
          <w:tcPr>
            <w:tcW w:w="0" w:type="auto"/>
            <w:hideMark/>
          </w:tcPr>
          <w:p w14:paraId="7BDB6A6B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>Bar Chart</w:t>
            </w:r>
          </w:p>
        </w:tc>
        <w:tc>
          <w:tcPr>
            <w:tcW w:w="3504" w:type="dxa"/>
            <w:hideMark/>
          </w:tcPr>
          <w:p w14:paraId="2B8E775E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>Displays category comparisons.</w:t>
            </w:r>
          </w:p>
        </w:tc>
        <w:tc>
          <w:tcPr>
            <w:tcW w:w="3673" w:type="dxa"/>
            <w:hideMark/>
          </w:tcPr>
          <w:p w14:paraId="13862B97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>Shows number of fines per offence type.</w:t>
            </w:r>
          </w:p>
        </w:tc>
      </w:tr>
      <w:tr w:rsidR="00EA7971" w:rsidRPr="00EA7971" w14:paraId="304BA48E" w14:textId="77777777" w:rsidTr="00EA7971">
        <w:tc>
          <w:tcPr>
            <w:tcW w:w="0" w:type="auto"/>
            <w:hideMark/>
          </w:tcPr>
          <w:p w14:paraId="2DDF65A5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>Line Plot</w:t>
            </w:r>
          </w:p>
        </w:tc>
        <w:tc>
          <w:tcPr>
            <w:tcW w:w="3504" w:type="dxa"/>
            <w:hideMark/>
          </w:tcPr>
          <w:p w14:paraId="6E4B3C29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>Shows trends over time.</w:t>
            </w:r>
          </w:p>
        </w:tc>
        <w:tc>
          <w:tcPr>
            <w:tcW w:w="3673" w:type="dxa"/>
            <w:hideMark/>
          </w:tcPr>
          <w:p w14:paraId="574FED33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>Plots fines or tests from 2008–2024.</w:t>
            </w:r>
          </w:p>
        </w:tc>
      </w:tr>
      <w:tr w:rsidR="00EA7971" w:rsidRPr="00EA7971" w14:paraId="4B272F60" w14:textId="77777777" w:rsidTr="00EA7971">
        <w:tc>
          <w:tcPr>
            <w:tcW w:w="0" w:type="auto"/>
          </w:tcPr>
          <w:p w14:paraId="56FE6CDE" w14:textId="77777777" w:rsidR="00EA7971" w:rsidRPr="00EA7971" w:rsidRDefault="00EA7971" w:rsidP="00EA7971">
            <w:pPr>
              <w:rPr>
                <w:lang w:val="en-MY"/>
              </w:rPr>
            </w:pPr>
          </w:p>
        </w:tc>
        <w:tc>
          <w:tcPr>
            <w:tcW w:w="3504" w:type="dxa"/>
          </w:tcPr>
          <w:p w14:paraId="79A3608E" w14:textId="77777777" w:rsidR="00EA7971" w:rsidRPr="00EA7971" w:rsidRDefault="00EA7971" w:rsidP="00EA7971">
            <w:pPr>
              <w:rPr>
                <w:lang w:val="en-MY"/>
              </w:rPr>
            </w:pPr>
          </w:p>
        </w:tc>
        <w:tc>
          <w:tcPr>
            <w:tcW w:w="3673" w:type="dxa"/>
          </w:tcPr>
          <w:p w14:paraId="0BBC2013" w14:textId="77777777" w:rsidR="00EA7971" w:rsidRPr="00EA7971" w:rsidRDefault="00EA7971" w:rsidP="00EA7971">
            <w:pPr>
              <w:rPr>
                <w:lang w:val="en-MY"/>
              </w:rPr>
            </w:pPr>
          </w:p>
        </w:tc>
      </w:tr>
      <w:tr w:rsidR="00EA7971" w:rsidRPr="00EA7971" w14:paraId="0D231A6A" w14:textId="77777777" w:rsidTr="00EA7971">
        <w:tc>
          <w:tcPr>
            <w:tcW w:w="0" w:type="auto"/>
          </w:tcPr>
          <w:p w14:paraId="17CB8F1D" w14:textId="77777777" w:rsidR="00EA7971" w:rsidRPr="00EA7971" w:rsidRDefault="00EA7971" w:rsidP="00EA7971">
            <w:pPr>
              <w:rPr>
                <w:lang w:val="en-MY"/>
              </w:rPr>
            </w:pPr>
          </w:p>
        </w:tc>
        <w:tc>
          <w:tcPr>
            <w:tcW w:w="3504" w:type="dxa"/>
          </w:tcPr>
          <w:p w14:paraId="773DFA23" w14:textId="77777777" w:rsidR="00EA7971" w:rsidRPr="00EA7971" w:rsidRDefault="00EA7971" w:rsidP="00EA7971">
            <w:pPr>
              <w:rPr>
                <w:lang w:val="en-MY"/>
              </w:rPr>
            </w:pPr>
          </w:p>
        </w:tc>
        <w:tc>
          <w:tcPr>
            <w:tcW w:w="3673" w:type="dxa"/>
          </w:tcPr>
          <w:p w14:paraId="1FB2102C" w14:textId="77777777" w:rsidR="00EA7971" w:rsidRPr="00EA7971" w:rsidRDefault="00EA7971" w:rsidP="00EA7971">
            <w:pPr>
              <w:rPr>
                <w:lang w:val="en-MY"/>
              </w:rPr>
            </w:pPr>
          </w:p>
        </w:tc>
      </w:tr>
    </w:tbl>
    <w:p w14:paraId="7E360E8A" w14:textId="77777777" w:rsidR="00EA7971" w:rsidRDefault="00EA7971" w:rsidP="00EA7971">
      <w:pPr>
        <w:pStyle w:val="Caption"/>
        <w:keepNext/>
        <w:jc w:val="center"/>
      </w:pPr>
      <w:r w:rsidRPr="00FA4C50">
        <w:rPr>
          <w:lang w:val="en-MY"/>
        </w:rPr>
        <w:drawing>
          <wp:inline distT="0" distB="0" distL="0" distR="0" wp14:anchorId="0ECBC54A" wp14:editId="3A5C6D58">
            <wp:extent cx="4423208" cy="2037030"/>
            <wp:effectExtent l="0" t="0" r="0" b="1905"/>
            <wp:docPr id="718724418" name="Picture 1" descr="A diagram of a string manipul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99847" name="Picture 1" descr="A diagram of a string manipula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2118" cy="205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BB10" w14:textId="60298EF4" w:rsidR="00EA7971" w:rsidRDefault="00EA7971" w:rsidP="00EA797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…(Example only)</w:t>
      </w:r>
    </w:p>
    <w:p w14:paraId="3796F6F7" w14:textId="18576D20" w:rsidR="00877BCE" w:rsidRDefault="00877BCE" w:rsidP="000F3AEB">
      <w:pPr>
        <w:pStyle w:val="ListParagraph"/>
        <w:numPr>
          <w:ilvl w:val="0"/>
          <w:numId w:val="6"/>
        </w:numPr>
        <w:rPr>
          <w:lang w:val="en-MY"/>
        </w:rPr>
      </w:pPr>
      <w:r w:rsidRPr="000E55BD">
        <w:rPr>
          <w:lang w:val="en-MY"/>
        </w:rPr>
        <w:t xml:space="preserve">Discuss initial observations </w:t>
      </w:r>
      <w:r w:rsidR="00FA4C50">
        <w:rPr>
          <w:lang w:val="en-MY"/>
        </w:rPr>
        <w:t>(</w:t>
      </w:r>
      <w:r w:rsidR="0098123A">
        <w:rPr>
          <w:lang w:val="en-MY"/>
        </w:rPr>
        <w:t>a summary of what you discovered)</w:t>
      </w:r>
    </w:p>
    <w:p w14:paraId="0772DEDB" w14:textId="77777777" w:rsidR="0098123A" w:rsidRPr="0098123A" w:rsidRDefault="0098123A" w:rsidP="000F3AEB">
      <w:pPr>
        <w:pStyle w:val="ListParagraph"/>
        <w:numPr>
          <w:ilvl w:val="0"/>
          <w:numId w:val="6"/>
        </w:numPr>
        <w:rPr>
          <w:rStyle w:val="Strong"/>
          <w:lang w:val="en-MY"/>
        </w:rPr>
      </w:pPr>
      <w:r w:rsidRPr="0098123A">
        <w:rPr>
          <w:rStyle w:val="Strong"/>
          <w:b w:val="0"/>
          <w:bCs w:val="0"/>
        </w:rPr>
        <w:t>Reflection:</w:t>
      </w:r>
    </w:p>
    <w:p w14:paraId="34371194" w14:textId="77777777" w:rsidR="0098123A" w:rsidRPr="0098123A" w:rsidRDefault="0098123A" w:rsidP="000F3AEB">
      <w:pPr>
        <w:pStyle w:val="ListParagraph"/>
        <w:numPr>
          <w:ilvl w:val="1"/>
          <w:numId w:val="6"/>
        </w:numPr>
        <w:rPr>
          <w:b/>
          <w:bCs/>
          <w:lang w:val="en-MY"/>
        </w:rPr>
      </w:pPr>
      <w:r>
        <w:t>What insights or anomalies did you find?</w:t>
      </w:r>
    </w:p>
    <w:p w14:paraId="1D4D1287" w14:textId="77777777" w:rsidR="0098123A" w:rsidRPr="0098123A" w:rsidRDefault="0098123A" w:rsidP="000F3AEB">
      <w:pPr>
        <w:pStyle w:val="ListParagraph"/>
        <w:numPr>
          <w:ilvl w:val="1"/>
          <w:numId w:val="6"/>
        </w:numPr>
        <w:rPr>
          <w:b/>
          <w:bCs/>
          <w:lang w:val="en-MY"/>
        </w:rPr>
      </w:pPr>
      <w:r>
        <w:t>Which variables are most relevant to your research questions?</w:t>
      </w:r>
    </w:p>
    <w:p w14:paraId="04BC8B1D" w14:textId="3074076F" w:rsidR="0098123A" w:rsidRPr="00EA7971" w:rsidRDefault="0098123A" w:rsidP="000F3AEB">
      <w:pPr>
        <w:pStyle w:val="ListParagraph"/>
        <w:numPr>
          <w:ilvl w:val="1"/>
          <w:numId w:val="6"/>
        </w:numPr>
        <w:rPr>
          <w:b/>
          <w:bCs/>
          <w:lang w:val="en-MY"/>
        </w:rPr>
      </w:pPr>
      <w:r>
        <w:t>Any challenges (e.g., missing data or inconsistent reporting)?</w:t>
      </w:r>
    </w:p>
    <w:p w14:paraId="4419CEEA" w14:textId="5BEE659A" w:rsidR="00F56E78" w:rsidRDefault="00F56E78" w:rsidP="00F56E78">
      <w:pPr>
        <w:pStyle w:val="Caption"/>
        <w:keepNext/>
        <w:jc w:val="center"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E628F">
        <w:rPr>
          <w:noProof/>
        </w:rPr>
        <w:t>6</w:t>
      </w:r>
      <w:r>
        <w:fldChar w:fldCharType="end"/>
      </w:r>
      <w:r>
        <w:t>: 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2017"/>
        <w:gridCol w:w="2303"/>
        <w:gridCol w:w="2344"/>
      </w:tblGrid>
      <w:tr w:rsidR="00F56E78" w:rsidRPr="00EA7971" w14:paraId="7C733EA1" w14:textId="77777777" w:rsidTr="00EA7971">
        <w:tc>
          <w:tcPr>
            <w:tcW w:w="0" w:type="auto"/>
            <w:hideMark/>
          </w:tcPr>
          <w:p w14:paraId="1216E249" w14:textId="77777777" w:rsidR="00EA7971" w:rsidRPr="00EA7971" w:rsidRDefault="00EA7971" w:rsidP="00EA7971">
            <w:pPr>
              <w:rPr>
                <w:b/>
                <w:bCs/>
                <w:lang w:val="en-MY"/>
              </w:rPr>
            </w:pPr>
            <w:r w:rsidRPr="00EA7971">
              <w:rPr>
                <w:b/>
                <w:bCs/>
                <w:lang w:val="en-MY"/>
              </w:rPr>
              <w:t>Research Question</w:t>
            </w:r>
          </w:p>
        </w:tc>
        <w:tc>
          <w:tcPr>
            <w:tcW w:w="0" w:type="auto"/>
            <w:hideMark/>
          </w:tcPr>
          <w:p w14:paraId="12F3B9F4" w14:textId="77777777" w:rsidR="00EA7971" w:rsidRPr="00EA7971" w:rsidRDefault="00EA7971" w:rsidP="00EA7971">
            <w:pPr>
              <w:rPr>
                <w:b/>
                <w:bCs/>
                <w:lang w:val="en-MY"/>
              </w:rPr>
            </w:pPr>
            <w:r w:rsidRPr="00EA7971">
              <w:rPr>
                <w:b/>
                <w:bCs/>
                <w:lang w:val="en-MY"/>
              </w:rPr>
              <w:t>Key Findings from KNIME EDA</w:t>
            </w:r>
          </w:p>
        </w:tc>
        <w:tc>
          <w:tcPr>
            <w:tcW w:w="0" w:type="auto"/>
            <w:hideMark/>
          </w:tcPr>
          <w:p w14:paraId="2B31784B" w14:textId="77777777" w:rsidR="00EA7971" w:rsidRPr="00EA7971" w:rsidRDefault="00EA7971" w:rsidP="00EA7971">
            <w:pPr>
              <w:rPr>
                <w:b/>
                <w:bCs/>
                <w:lang w:val="en-MY"/>
              </w:rPr>
            </w:pPr>
            <w:r w:rsidRPr="00EA7971">
              <w:rPr>
                <w:b/>
                <w:bCs/>
                <w:lang w:val="en-MY"/>
              </w:rPr>
              <w:t>Initial Observations / Insights</w:t>
            </w:r>
          </w:p>
        </w:tc>
        <w:tc>
          <w:tcPr>
            <w:tcW w:w="0" w:type="auto"/>
            <w:hideMark/>
          </w:tcPr>
          <w:p w14:paraId="23E0A6FF" w14:textId="77777777" w:rsidR="00EA7971" w:rsidRPr="00EA7971" w:rsidRDefault="00EA7971" w:rsidP="00EA7971">
            <w:pPr>
              <w:rPr>
                <w:b/>
                <w:bCs/>
                <w:lang w:val="en-MY"/>
              </w:rPr>
            </w:pPr>
            <w:r w:rsidRPr="00EA7971">
              <w:rPr>
                <w:b/>
                <w:bCs/>
                <w:lang w:val="en-MY"/>
              </w:rPr>
              <w:t>Charts Produced in KNIME</w:t>
            </w:r>
          </w:p>
        </w:tc>
      </w:tr>
      <w:tr w:rsidR="00F56E78" w:rsidRPr="00EA7971" w14:paraId="3E45AACF" w14:textId="77777777" w:rsidTr="00EA7971">
        <w:tc>
          <w:tcPr>
            <w:tcW w:w="0" w:type="auto"/>
            <w:hideMark/>
          </w:tcPr>
          <w:p w14:paraId="6C3696F4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>1. Which jurisdiction records the highest fines per 10,000 licences?</w:t>
            </w:r>
          </w:p>
        </w:tc>
        <w:tc>
          <w:tcPr>
            <w:tcW w:w="0" w:type="auto"/>
            <w:hideMark/>
          </w:tcPr>
          <w:p w14:paraId="054A0136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 xml:space="preserve">KNIME </w:t>
            </w:r>
            <w:r w:rsidRPr="00EA7971">
              <w:rPr>
                <w:i/>
                <w:iCs/>
                <w:lang w:val="en-MY"/>
              </w:rPr>
              <w:t>GroupBy</w:t>
            </w:r>
            <w:r w:rsidRPr="00EA7971">
              <w:rPr>
                <w:lang w:val="en-MY"/>
              </w:rPr>
              <w:t xml:space="preserve"> node shows NT and WA have highest fines per capita; ACT lowest.</w:t>
            </w:r>
          </w:p>
        </w:tc>
        <w:tc>
          <w:tcPr>
            <w:tcW w:w="0" w:type="auto"/>
            <w:hideMark/>
          </w:tcPr>
          <w:p w14:paraId="031D1DC2" w14:textId="77777777" w:rsidR="00EA7971" w:rsidRPr="00EA7971" w:rsidRDefault="00EA7971" w:rsidP="00EA7971">
            <w:pPr>
              <w:rPr>
                <w:lang w:val="en-MY"/>
              </w:rPr>
            </w:pPr>
            <w:r w:rsidRPr="00EA7971">
              <w:rPr>
                <w:lang w:val="en-MY"/>
              </w:rPr>
              <w:t>Jurisdictional variation is clear — possible link to enforcement intensity.</w:t>
            </w:r>
          </w:p>
        </w:tc>
        <w:tc>
          <w:tcPr>
            <w:tcW w:w="0" w:type="auto"/>
            <w:hideMark/>
          </w:tcPr>
          <w:p w14:paraId="0F0B443E" w14:textId="77797B7B" w:rsidR="00F56E78" w:rsidRPr="00EA7971" w:rsidRDefault="00EA7971" w:rsidP="00F56E78">
            <w:pPr>
              <w:rPr>
                <w:lang w:val="en-MY"/>
              </w:rPr>
            </w:pPr>
            <w:r w:rsidRPr="00EA7971">
              <w:rPr>
                <w:lang w:val="en-MY"/>
              </w:rPr>
              <w:t>Bar chart of total fines by jurisdiction</w:t>
            </w:r>
            <w:r w:rsidR="00F56E78">
              <w:rPr>
                <w:noProof/>
                <w:lang w:val="en-MY"/>
              </w:rPr>
              <w:drawing>
                <wp:inline distT="0" distB="0" distL="0" distR="0" wp14:anchorId="49B18EB8" wp14:editId="50A5D7E7">
                  <wp:extent cx="1065763" cy="1065763"/>
                  <wp:effectExtent l="0" t="0" r="1270" b="1270"/>
                  <wp:docPr id="2126704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1062" cy="10710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6E78" w:rsidRPr="00EA7971" w14:paraId="7B22EE44" w14:textId="77777777" w:rsidTr="00F56E78">
        <w:tc>
          <w:tcPr>
            <w:tcW w:w="0" w:type="auto"/>
          </w:tcPr>
          <w:p w14:paraId="11B69F18" w14:textId="316D21DE" w:rsidR="00EA7971" w:rsidRPr="00EA7971" w:rsidRDefault="00F56E78" w:rsidP="00EA7971">
            <w:pPr>
              <w:rPr>
                <w:lang w:val="en-MY"/>
              </w:rPr>
            </w:pPr>
            <w:r>
              <w:rPr>
                <w:lang w:val="en-MY"/>
              </w:rPr>
              <w:t>Q2</w:t>
            </w:r>
          </w:p>
        </w:tc>
        <w:tc>
          <w:tcPr>
            <w:tcW w:w="0" w:type="auto"/>
          </w:tcPr>
          <w:p w14:paraId="260211AB" w14:textId="245F3665" w:rsidR="00EA7971" w:rsidRPr="00EA7971" w:rsidRDefault="00EA7971" w:rsidP="00EA7971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386C9E92" w14:textId="26D0692A" w:rsidR="00EA7971" w:rsidRPr="00EA7971" w:rsidRDefault="00EA7971" w:rsidP="00EA7971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3A0C0B86" w14:textId="4E9AE1AC" w:rsidR="00EA7971" w:rsidRPr="00EA7971" w:rsidRDefault="00EA7971" w:rsidP="00EA7971">
            <w:pPr>
              <w:rPr>
                <w:lang w:val="en-MY"/>
              </w:rPr>
            </w:pPr>
          </w:p>
        </w:tc>
      </w:tr>
      <w:tr w:rsidR="00F56E78" w:rsidRPr="00EA7971" w14:paraId="0C89E1F1" w14:textId="77777777" w:rsidTr="00F56E78">
        <w:tc>
          <w:tcPr>
            <w:tcW w:w="0" w:type="auto"/>
          </w:tcPr>
          <w:p w14:paraId="061B97B3" w14:textId="51356988" w:rsidR="00EA7971" w:rsidRPr="00EA7971" w:rsidRDefault="00F56E78" w:rsidP="00EA7971">
            <w:pPr>
              <w:rPr>
                <w:lang w:val="en-MY"/>
              </w:rPr>
            </w:pPr>
            <w:r>
              <w:rPr>
                <w:lang w:val="en-MY"/>
              </w:rPr>
              <w:t>Q3</w:t>
            </w:r>
          </w:p>
        </w:tc>
        <w:tc>
          <w:tcPr>
            <w:tcW w:w="0" w:type="auto"/>
          </w:tcPr>
          <w:p w14:paraId="6B975E34" w14:textId="015859CF" w:rsidR="00EA7971" w:rsidRPr="00EA7971" w:rsidRDefault="00EA7971" w:rsidP="00EA7971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2905E93A" w14:textId="5921D0E9" w:rsidR="00EA7971" w:rsidRPr="00EA7971" w:rsidRDefault="00EA7971" w:rsidP="00EA7971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62D1251E" w14:textId="39AA6642" w:rsidR="00EA7971" w:rsidRPr="00EA7971" w:rsidRDefault="00EA7971" w:rsidP="00EA7971">
            <w:pPr>
              <w:rPr>
                <w:lang w:val="en-MY"/>
              </w:rPr>
            </w:pPr>
          </w:p>
        </w:tc>
      </w:tr>
      <w:tr w:rsidR="00F56E78" w:rsidRPr="00EA7971" w14:paraId="1D8EEFC3" w14:textId="77777777" w:rsidTr="00F56E78">
        <w:tc>
          <w:tcPr>
            <w:tcW w:w="0" w:type="auto"/>
          </w:tcPr>
          <w:p w14:paraId="20AD9F90" w14:textId="6E4AD7F4" w:rsidR="00EA7971" w:rsidRPr="00EA7971" w:rsidRDefault="00F56E78" w:rsidP="00EA7971">
            <w:pPr>
              <w:rPr>
                <w:lang w:val="en-MY"/>
              </w:rPr>
            </w:pPr>
            <w:r>
              <w:rPr>
                <w:lang w:val="en-MY"/>
              </w:rPr>
              <w:t>Q4</w:t>
            </w:r>
          </w:p>
        </w:tc>
        <w:tc>
          <w:tcPr>
            <w:tcW w:w="0" w:type="auto"/>
          </w:tcPr>
          <w:p w14:paraId="3FCF15F4" w14:textId="0942B359" w:rsidR="00EA7971" w:rsidRPr="00EA7971" w:rsidRDefault="00EA7971" w:rsidP="00EA7971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068A05CA" w14:textId="3B460BE2" w:rsidR="00EA7971" w:rsidRPr="00EA7971" w:rsidRDefault="00EA7971" w:rsidP="00EA7971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780CC92E" w14:textId="2499CC79" w:rsidR="00EA7971" w:rsidRPr="00EA7971" w:rsidRDefault="00EA7971" w:rsidP="00EA7971">
            <w:pPr>
              <w:rPr>
                <w:lang w:val="en-MY"/>
              </w:rPr>
            </w:pPr>
          </w:p>
        </w:tc>
      </w:tr>
      <w:tr w:rsidR="00F56E78" w:rsidRPr="00EA7971" w14:paraId="2B4794B6" w14:textId="77777777" w:rsidTr="00F56E78">
        <w:tc>
          <w:tcPr>
            <w:tcW w:w="0" w:type="auto"/>
          </w:tcPr>
          <w:p w14:paraId="0F90BDAC" w14:textId="26032B8D" w:rsidR="00EA7971" w:rsidRPr="00EA7971" w:rsidRDefault="00F56E78" w:rsidP="00EA7971">
            <w:pPr>
              <w:rPr>
                <w:lang w:val="en-MY"/>
              </w:rPr>
            </w:pPr>
            <w:r>
              <w:rPr>
                <w:lang w:val="en-MY"/>
              </w:rPr>
              <w:t>Q5</w:t>
            </w:r>
          </w:p>
        </w:tc>
        <w:tc>
          <w:tcPr>
            <w:tcW w:w="0" w:type="auto"/>
          </w:tcPr>
          <w:p w14:paraId="3EC91AF1" w14:textId="37DE3EBE" w:rsidR="00EA7971" w:rsidRPr="00EA7971" w:rsidRDefault="00EA7971" w:rsidP="00EA7971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441B76E1" w14:textId="19BB0C94" w:rsidR="00EA7971" w:rsidRPr="00EA7971" w:rsidRDefault="00EA7971" w:rsidP="00EA7971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6CAC5BB8" w14:textId="61E14258" w:rsidR="00EA7971" w:rsidRPr="00EA7971" w:rsidRDefault="00EA7971" w:rsidP="00EA7971">
            <w:pPr>
              <w:rPr>
                <w:lang w:val="en-MY"/>
              </w:rPr>
            </w:pPr>
          </w:p>
        </w:tc>
      </w:tr>
    </w:tbl>
    <w:p w14:paraId="358D2744" w14:textId="77777777" w:rsidR="00877BCE" w:rsidRPr="00877BCE" w:rsidRDefault="00877BCE" w:rsidP="000E55BD">
      <w:pPr>
        <w:pStyle w:val="Heading1"/>
        <w:rPr>
          <w:lang w:val="en-MY"/>
        </w:rPr>
      </w:pPr>
      <w:r w:rsidRPr="00877BCE">
        <w:rPr>
          <w:lang w:val="en-MY"/>
        </w:rPr>
        <w:t>3 Visualisation Design</w:t>
      </w:r>
    </w:p>
    <w:p w14:paraId="032824C3" w14:textId="77777777" w:rsidR="00877BCE" w:rsidRPr="00877BCE" w:rsidRDefault="00877BCE" w:rsidP="000E55BD">
      <w:pPr>
        <w:rPr>
          <w:lang w:val="en-MY"/>
        </w:rPr>
      </w:pPr>
      <w:r w:rsidRPr="00877BCE">
        <w:rPr>
          <w:lang w:val="en-MY"/>
        </w:rPr>
        <w:t>This section should include:</w:t>
      </w:r>
    </w:p>
    <w:p w14:paraId="36170423" w14:textId="4F89EB9C" w:rsidR="00877BCE" w:rsidRPr="00877BCE" w:rsidRDefault="00877BCE" w:rsidP="000F3AEB">
      <w:pPr>
        <w:pStyle w:val="Heading2"/>
        <w:numPr>
          <w:ilvl w:val="1"/>
          <w:numId w:val="13"/>
        </w:numPr>
        <w:rPr>
          <w:lang w:val="en-MY"/>
        </w:rPr>
      </w:pPr>
      <w:r w:rsidRPr="00877BCE">
        <w:rPr>
          <w:lang w:val="en-MY"/>
        </w:rPr>
        <w:t>Website Design</w:t>
      </w:r>
    </w:p>
    <w:p w14:paraId="4671DA9E" w14:textId="77777777" w:rsidR="0098123A" w:rsidRDefault="00877BCE" w:rsidP="000F3AEB">
      <w:pPr>
        <w:pStyle w:val="ListParagraph"/>
        <w:numPr>
          <w:ilvl w:val="0"/>
          <w:numId w:val="12"/>
        </w:numPr>
        <w:rPr>
          <w:lang w:val="en-MY"/>
        </w:rPr>
      </w:pPr>
      <w:r w:rsidRPr="0098123A">
        <w:rPr>
          <w:lang w:val="en-MY"/>
        </w:rPr>
        <w:t>Create a wireframe of your webpage layout, showing:</w:t>
      </w:r>
    </w:p>
    <w:p w14:paraId="20D3E8B0" w14:textId="77777777" w:rsidR="0098123A" w:rsidRDefault="00877BCE" w:rsidP="000F3AEB">
      <w:pPr>
        <w:pStyle w:val="ListParagraph"/>
        <w:numPr>
          <w:ilvl w:val="1"/>
          <w:numId w:val="12"/>
        </w:numPr>
        <w:rPr>
          <w:lang w:val="en-MY"/>
        </w:rPr>
      </w:pPr>
      <w:r w:rsidRPr="0098123A">
        <w:rPr>
          <w:lang w:val="en-MY"/>
        </w:rPr>
        <w:t>Navigation structure</w:t>
      </w:r>
    </w:p>
    <w:p w14:paraId="785462C2" w14:textId="77777777" w:rsidR="0098123A" w:rsidRDefault="00877BCE" w:rsidP="000F3AEB">
      <w:pPr>
        <w:pStyle w:val="ListParagraph"/>
        <w:numPr>
          <w:ilvl w:val="1"/>
          <w:numId w:val="12"/>
        </w:numPr>
        <w:rPr>
          <w:lang w:val="en-MY"/>
        </w:rPr>
      </w:pPr>
      <w:r w:rsidRPr="0098123A">
        <w:rPr>
          <w:lang w:val="en-MY"/>
        </w:rPr>
        <w:t>Placement of headings, text, and charts</w:t>
      </w:r>
    </w:p>
    <w:p w14:paraId="22AF7F38" w14:textId="77777777" w:rsidR="0098123A" w:rsidRDefault="00877BCE" w:rsidP="000F3AEB">
      <w:pPr>
        <w:pStyle w:val="ListParagraph"/>
        <w:numPr>
          <w:ilvl w:val="1"/>
          <w:numId w:val="12"/>
        </w:numPr>
        <w:rPr>
          <w:lang w:val="en-MY"/>
        </w:rPr>
      </w:pPr>
      <w:r w:rsidRPr="0098123A">
        <w:rPr>
          <w:lang w:val="en-MY"/>
        </w:rPr>
        <w:t>Provide a wireframe using tools like Figma, Miro, PowerPoint (or a hand-drawn sketch).</w:t>
      </w:r>
    </w:p>
    <w:p w14:paraId="2ABECFEF" w14:textId="7DE56740" w:rsidR="00F56E78" w:rsidRDefault="00F56E78" w:rsidP="000F3AEB">
      <w:pPr>
        <w:pStyle w:val="ListParagraph"/>
        <w:numPr>
          <w:ilvl w:val="1"/>
          <w:numId w:val="12"/>
        </w:numPr>
        <w:rPr>
          <w:lang w:val="en-MY"/>
        </w:rPr>
      </w:pPr>
      <w:r>
        <w:rPr>
          <w:lang w:val="en-MY"/>
        </w:rPr>
        <w:t>Describe the planned structure and user flow of the website in paragraphs</w:t>
      </w:r>
    </w:p>
    <w:p w14:paraId="54A013B3" w14:textId="6C53C822" w:rsidR="0098123A" w:rsidRDefault="00F56E78" w:rsidP="00F56E78">
      <w:pPr>
        <w:pStyle w:val="ListParagraph"/>
        <w:ind w:left="1440" w:hanging="1156"/>
        <w:jc w:val="center"/>
        <w:rPr>
          <w:lang w:val="en-MY"/>
        </w:rPr>
      </w:pPr>
      <w:r w:rsidRPr="00F56E78">
        <w:rPr>
          <w:lang w:val="en-MY"/>
        </w:rPr>
        <w:drawing>
          <wp:inline distT="0" distB="0" distL="0" distR="0" wp14:anchorId="6531B7DC" wp14:editId="35D87B60">
            <wp:extent cx="5505674" cy="1711104"/>
            <wp:effectExtent l="0" t="0" r="0" b="3810"/>
            <wp:docPr id="283099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999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1163" cy="172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CAC8" w14:textId="612F0759" w:rsidR="0098123A" w:rsidRDefault="0098123A" w:rsidP="0098123A">
      <w:pPr>
        <w:pStyle w:val="Caption"/>
        <w:jc w:val="center"/>
        <w:rPr>
          <w:lang w:val="en-MY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A7971">
        <w:rPr>
          <w:noProof/>
        </w:rPr>
        <w:t>4</w:t>
      </w:r>
      <w:r>
        <w:fldChar w:fldCharType="end"/>
      </w:r>
      <w:r>
        <w:t>: …</w:t>
      </w:r>
    </w:p>
    <w:p w14:paraId="1AC01898" w14:textId="77777777" w:rsidR="00F56E78" w:rsidRDefault="00F56E78" w:rsidP="000F3AEB">
      <w:pPr>
        <w:pStyle w:val="ListParagraph"/>
        <w:numPr>
          <w:ilvl w:val="0"/>
          <w:numId w:val="12"/>
        </w:numPr>
        <w:rPr>
          <w:lang w:val="en-MY"/>
        </w:rPr>
      </w:pPr>
      <w:r w:rsidRPr="00F56E78">
        <w:rPr>
          <w:lang w:val="en-MY"/>
        </w:rPr>
        <w:t xml:space="preserve">Design a storyboard explaining how users will interact with your D3.js </w:t>
      </w:r>
      <w:r>
        <w:rPr>
          <w:lang w:val="en-MY"/>
        </w:rPr>
        <w:t>website.</w:t>
      </w:r>
    </w:p>
    <w:p w14:paraId="04BA07BA" w14:textId="77777777" w:rsidR="0098123A" w:rsidRDefault="0098123A" w:rsidP="000F3AEB">
      <w:pPr>
        <w:pStyle w:val="ListParagraph"/>
        <w:numPr>
          <w:ilvl w:val="1"/>
          <w:numId w:val="12"/>
        </w:numPr>
        <w:rPr>
          <w:lang w:val="en-MY"/>
        </w:rPr>
      </w:pPr>
      <w:r w:rsidRPr="0098123A">
        <w:rPr>
          <w:lang w:val="en-MY"/>
        </w:rPr>
        <w:t>Describe the user journey (what they click, what changes on screen).</w:t>
      </w:r>
    </w:p>
    <w:p w14:paraId="18A7D9A3" w14:textId="036A6235" w:rsidR="0098123A" w:rsidRPr="0098123A" w:rsidRDefault="0098123A" w:rsidP="000F3AEB">
      <w:pPr>
        <w:pStyle w:val="ListParagraph"/>
        <w:numPr>
          <w:ilvl w:val="1"/>
          <w:numId w:val="12"/>
        </w:numPr>
        <w:rPr>
          <w:lang w:val="en-MY"/>
        </w:rPr>
      </w:pPr>
      <w:r>
        <w:rPr>
          <w:rStyle w:val="Strong"/>
        </w:rPr>
        <w:lastRenderedPageBreak/>
        <w:t>Example Storyboard:</w:t>
      </w:r>
      <w:r>
        <w:rPr>
          <w:rStyle w:val="Strong"/>
        </w:rPr>
        <w:t xml:space="preserve"> </w:t>
      </w:r>
      <w:r>
        <w:t xml:space="preserve">A user selects “Victoria” from the dropdown </w:t>
      </w:r>
      <w:r w:rsidRPr="0098123A">
        <w:rPr>
          <w:rFonts w:ascii="Times New Roman" w:hAnsi="Times New Roman" w:cs="Times New Roman"/>
        </w:rPr>
        <w:t>→</w:t>
      </w:r>
      <w:r>
        <w:t xml:space="preserve"> line chart updates to show speeding trends from 2010</w:t>
      </w:r>
      <w:r w:rsidRPr="0098123A">
        <w:rPr>
          <w:rFonts w:ascii="Constantia" w:hAnsi="Constantia" w:cs="Constantia"/>
        </w:rPr>
        <w:t>–</w:t>
      </w:r>
      <w:r>
        <w:t xml:space="preserve">2024 </w:t>
      </w:r>
      <w:r w:rsidRPr="0098123A">
        <w:rPr>
          <w:rFonts w:ascii="Times New Roman" w:hAnsi="Times New Roman" w:cs="Times New Roman"/>
        </w:rPr>
        <w:t>→</w:t>
      </w:r>
      <w:r>
        <w:t xml:space="preserve"> hovering over 2020 shows note </w:t>
      </w:r>
      <w:r w:rsidRPr="0098123A">
        <w:rPr>
          <w:rFonts w:ascii="Constantia" w:hAnsi="Constantia" w:cs="Constantia"/>
        </w:rPr>
        <w:t>“</w:t>
      </w:r>
      <w:r>
        <w:t>COVID-19 travel restrictions.”</w:t>
      </w:r>
    </w:p>
    <w:p w14:paraId="12042150" w14:textId="77777777" w:rsidR="0098123A" w:rsidRDefault="0098123A" w:rsidP="0098123A">
      <w:pPr>
        <w:keepNext/>
        <w:jc w:val="center"/>
      </w:pPr>
      <w:r>
        <w:rPr>
          <w:noProof/>
        </w:rPr>
        <w:drawing>
          <wp:inline distT="0" distB="0" distL="0" distR="0" wp14:anchorId="65202F2A" wp14:editId="02943AB7">
            <wp:extent cx="3431264" cy="2287510"/>
            <wp:effectExtent l="0" t="0" r="0" b="0"/>
            <wp:docPr id="846475773" name="Picture 2" descr="stickies! — storytelling with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ickies! — storytelling with dat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76" cy="229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54A5B" w14:textId="1E077020" w:rsidR="0098123A" w:rsidRPr="0098123A" w:rsidRDefault="0098123A" w:rsidP="0098123A">
      <w:pPr>
        <w:pStyle w:val="Caption"/>
        <w:jc w:val="center"/>
        <w:rPr>
          <w:lang w:val="en-MY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A7971">
        <w:rPr>
          <w:noProof/>
        </w:rPr>
        <w:t>5</w:t>
      </w:r>
      <w:r>
        <w:fldChar w:fldCharType="end"/>
      </w:r>
    </w:p>
    <w:p w14:paraId="526D6E50" w14:textId="140CA751" w:rsidR="00877BCE" w:rsidRPr="00877BCE" w:rsidRDefault="00877BCE" w:rsidP="000E55BD">
      <w:pPr>
        <w:pStyle w:val="Heading2"/>
        <w:rPr>
          <w:lang w:val="en-MY"/>
        </w:rPr>
      </w:pPr>
      <w:r w:rsidRPr="00877BCE">
        <w:rPr>
          <w:lang w:val="en-MY"/>
        </w:rPr>
        <w:t>3.2 Visualisation Design</w:t>
      </w:r>
    </w:p>
    <w:p w14:paraId="4B2DE27B" w14:textId="77777777" w:rsidR="00877BCE" w:rsidRDefault="00877BCE" w:rsidP="000F3AEB">
      <w:pPr>
        <w:pStyle w:val="ListParagraph"/>
        <w:numPr>
          <w:ilvl w:val="0"/>
          <w:numId w:val="7"/>
        </w:numPr>
        <w:rPr>
          <w:lang w:val="en-MY"/>
        </w:rPr>
      </w:pPr>
      <w:r w:rsidRPr="000E55BD">
        <w:rPr>
          <w:lang w:val="en-MY"/>
        </w:rPr>
        <w:t>Explain the chart types chosen (e.g., bar, scatter, line, area, Sankey, parallel coordinates etc) and why they are appropriate.</w:t>
      </w:r>
    </w:p>
    <w:p w14:paraId="14548B48" w14:textId="367729B1" w:rsidR="0091728C" w:rsidRDefault="0091728C" w:rsidP="0091728C">
      <w:pPr>
        <w:pStyle w:val="Caption"/>
        <w:jc w:val="center"/>
        <w:rPr>
          <w:lang w:val="en-MY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E628F">
        <w:rPr>
          <w:noProof/>
        </w:rPr>
        <w:t>7</w:t>
      </w:r>
      <w:r>
        <w:fldChar w:fldCharType="end"/>
      </w:r>
      <w:r>
        <w:t>: 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1403"/>
        <w:gridCol w:w="2735"/>
        <w:gridCol w:w="2405"/>
      </w:tblGrid>
      <w:tr w:rsidR="0091728C" w:rsidRPr="0091728C" w14:paraId="21BBA3B2" w14:textId="77777777" w:rsidTr="0091728C">
        <w:tc>
          <w:tcPr>
            <w:tcW w:w="0" w:type="auto"/>
            <w:hideMark/>
          </w:tcPr>
          <w:p w14:paraId="2EB2B863" w14:textId="25C911F0" w:rsidR="0091728C" w:rsidRPr="0091728C" w:rsidRDefault="0091728C" w:rsidP="0091728C">
            <w:pPr>
              <w:rPr>
                <w:b/>
                <w:bCs/>
                <w:lang w:val="en-MY"/>
              </w:rPr>
            </w:pPr>
            <w:r w:rsidRPr="0091728C">
              <w:rPr>
                <w:b/>
                <w:bCs/>
                <w:lang w:val="en-MY"/>
              </w:rPr>
              <w:t>Research Question</w:t>
            </w:r>
          </w:p>
        </w:tc>
        <w:tc>
          <w:tcPr>
            <w:tcW w:w="0" w:type="auto"/>
            <w:hideMark/>
          </w:tcPr>
          <w:p w14:paraId="19588243" w14:textId="77777777" w:rsidR="0091728C" w:rsidRPr="0091728C" w:rsidRDefault="0091728C" w:rsidP="0091728C">
            <w:pPr>
              <w:rPr>
                <w:b/>
                <w:bCs/>
                <w:lang w:val="en-MY"/>
              </w:rPr>
            </w:pPr>
            <w:r w:rsidRPr="0091728C">
              <w:rPr>
                <w:b/>
                <w:bCs/>
                <w:lang w:val="en-MY"/>
              </w:rPr>
              <w:t>Chart Type</w:t>
            </w:r>
          </w:p>
        </w:tc>
        <w:tc>
          <w:tcPr>
            <w:tcW w:w="0" w:type="auto"/>
            <w:hideMark/>
          </w:tcPr>
          <w:p w14:paraId="738A0513" w14:textId="77777777" w:rsidR="0091728C" w:rsidRPr="0091728C" w:rsidRDefault="0091728C" w:rsidP="0091728C">
            <w:pPr>
              <w:rPr>
                <w:b/>
                <w:bCs/>
                <w:lang w:val="en-MY"/>
              </w:rPr>
            </w:pPr>
            <w:r w:rsidRPr="0091728C">
              <w:rPr>
                <w:b/>
                <w:bCs/>
                <w:lang w:val="en-MY"/>
              </w:rPr>
              <w:t>Why It’s Appropriate</w:t>
            </w:r>
          </w:p>
        </w:tc>
        <w:tc>
          <w:tcPr>
            <w:tcW w:w="0" w:type="auto"/>
            <w:hideMark/>
          </w:tcPr>
          <w:p w14:paraId="10F1A7B6" w14:textId="77777777" w:rsidR="0091728C" w:rsidRPr="0091728C" w:rsidRDefault="0091728C" w:rsidP="0091728C">
            <w:pPr>
              <w:rPr>
                <w:b/>
                <w:bCs/>
                <w:lang w:val="en-MY"/>
              </w:rPr>
            </w:pPr>
            <w:r w:rsidRPr="0091728C">
              <w:rPr>
                <w:b/>
                <w:bCs/>
                <w:lang w:val="en-MY"/>
              </w:rPr>
              <w:t>Data Type Represented</w:t>
            </w:r>
          </w:p>
        </w:tc>
      </w:tr>
      <w:tr w:rsidR="0091728C" w:rsidRPr="0091728C" w14:paraId="7777D2D8" w14:textId="77777777" w:rsidTr="0091728C">
        <w:tc>
          <w:tcPr>
            <w:tcW w:w="0" w:type="auto"/>
            <w:hideMark/>
          </w:tcPr>
          <w:p w14:paraId="3683AE72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1. Jurisdiction with highest fines per 10,000 licences</w:t>
            </w:r>
          </w:p>
        </w:tc>
        <w:tc>
          <w:tcPr>
            <w:tcW w:w="0" w:type="auto"/>
            <w:hideMark/>
          </w:tcPr>
          <w:p w14:paraId="74C80987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Bar Chart</w:t>
            </w:r>
          </w:p>
        </w:tc>
        <w:tc>
          <w:tcPr>
            <w:tcW w:w="0" w:type="auto"/>
            <w:hideMark/>
          </w:tcPr>
          <w:p w14:paraId="39227023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Clearly compares discrete categories (states/territories).</w:t>
            </w:r>
          </w:p>
        </w:tc>
        <w:tc>
          <w:tcPr>
            <w:tcW w:w="0" w:type="auto"/>
            <w:hideMark/>
          </w:tcPr>
          <w:p w14:paraId="7934BE5C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Categorical (Jurisdiction) + Quantitative (Fines per 10,000)</w:t>
            </w:r>
          </w:p>
        </w:tc>
      </w:tr>
      <w:tr w:rsidR="0091728C" w:rsidRPr="0091728C" w14:paraId="6C3BE80C" w14:textId="77777777" w:rsidTr="0091728C">
        <w:tc>
          <w:tcPr>
            <w:tcW w:w="0" w:type="auto"/>
            <w:hideMark/>
          </w:tcPr>
          <w:p w14:paraId="4AE09963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1. Jurisdiction with highest fines per 10,000 licences</w:t>
            </w:r>
          </w:p>
        </w:tc>
        <w:tc>
          <w:tcPr>
            <w:tcW w:w="0" w:type="auto"/>
            <w:hideMark/>
          </w:tcPr>
          <w:p w14:paraId="25693A9E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Choropleth Map</w:t>
            </w:r>
          </w:p>
        </w:tc>
        <w:tc>
          <w:tcPr>
            <w:tcW w:w="0" w:type="auto"/>
            <w:hideMark/>
          </w:tcPr>
          <w:p w14:paraId="50FA7618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Shows geographical variation of fines effectively.</w:t>
            </w:r>
          </w:p>
        </w:tc>
        <w:tc>
          <w:tcPr>
            <w:tcW w:w="0" w:type="auto"/>
            <w:hideMark/>
          </w:tcPr>
          <w:p w14:paraId="3391677D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Spatial (Jurisdiction) + Quantitative (Rate)</w:t>
            </w:r>
          </w:p>
        </w:tc>
      </w:tr>
      <w:tr w:rsidR="0091728C" w:rsidRPr="0091728C" w14:paraId="139E86CC" w14:textId="77777777" w:rsidTr="0091728C">
        <w:tc>
          <w:tcPr>
            <w:tcW w:w="0" w:type="auto"/>
          </w:tcPr>
          <w:p w14:paraId="68D13C36" w14:textId="7AB01FF9" w:rsidR="0091728C" w:rsidRPr="0091728C" w:rsidRDefault="0091728C" w:rsidP="0091728C">
            <w:pPr>
              <w:rPr>
                <w:lang w:val="en-MY"/>
              </w:rPr>
            </w:pPr>
            <w:r>
              <w:rPr>
                <w:lang w:val="en-MY"/>
              </w:rPr>
              <w:t>Q2</w:t>
            </w:r>
          </w:p>
        </w:tc>
        <w:tc>
          <w:tcPr>
            <w:tcW w:w="0" w:type="auto"/>
          </w:tcPr>
          <w:p w14:paraId="3DFFE0E6" w14:textId="77777777" w:rsidR="0091728C" w:rsidRPr="0091728C" w:rsidRDefault="0091728C" w:rsidP="0091728C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1C63A602" w14:textId="77777777" w:rsidR="0091728C" w:rsidRPr="0091728C" w:rsidRDefault="0091728C" w:rsidP="0091728C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35E45506" w14:textId="77777777" w:rsidR="0091728C" w:rsidRPr="0091728C" w:rsidRDefault="0091728C" w:rsidP="0091728C">
            <w:pPr>
              <w:rPr>
                <w:lang w:val="en-MY"/>
              </w:rPr>
            </w:pPr>
          </w:p>
        </w:tc>
      </w:tr>
      <w:tr w:rsidR="0091728C" w:rsidRPr="0091728C" w14:paraId="76145A27" w14:textId="77777777" w:rsidTr="0091728C">
        <w:tc>
          <w:tcPr>
            <w:tcW w:w="0" w:type="auto"/>
          </w:tcPr>
          <w:p w14:paraId="400D3961" w14:textId="298B2B85" w:rsidR="0091728C" w:rsidRPr="0091728C" w:rsidRDefault="0091728C" w:rsidP="0091728C">
            <w:pPr>
              <w:rPr>
                <w:lang w:val="en-MY"/>
              </w:rPr>
            </w:pPr>
            <w:r>
              <w:rPr>
                <w:lang w:val="en-MY"/>
              </w:rPr>
              <w:t>Q2</w:t>
            </w:r>
          </w:p>
        </w:tc>
        <w:tc>
          <w:tcPr>
            <w:tcW w:w="0" w:type="auto"/>
          </w:tcPr>
          <w:p w14:paraId="565F1BAD" w14:textId="77777777" w:rsidR="0091728C" w:rsidRPr="0091728C" w:rsidRDefault="0091728C" w:rsidP="0091728C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19B599BC" w14:textId="77777777" w:rsidR="0091728C" w:rsidRPr="0091728C" w:rsidRDefault="0091728C" w:rsidP="0091728C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66D78BA0" w14:textId="77777777" w:rsidR="0091728C" w:rsidRPr="0091728C" w:rsidRDefault="0091728C" w:rsidP="0091728C">
            <w:pPr>
              <w:rPr>
                <w:lang w:val="en-MY"/>
              </w:rPr>
            </w:pPr>
          </w:p>
        </w:tc>
      </w:tr>
      <w:tr w:rsidR="0091728C" w:rsidRPr="0091728C" w14:paraId="38B686C5" w14:textId="77777777" w:rsidTr="0091728C">
        <w:tc>
          <w:tcPr>
            <w:tcW w:w="0" w:type="auto"/>
          </w:tcPr>
          <w:p w14:paraId="62EDDF18" w14:textId="42F1DAC2" w:rsidR="0091728C" w:rsidRPr="0091728C" w:rsidRDefault="0091728C" w:rsidP="0091728C">
            <w:pPr>
              <w:rPr>
                <w:lang w:val="en-MY"/>
              </w:rPr>
            </w:pPr>
            <w:r>
              <w:rPr>
                <w:lang w:val="en-MY"/>
              </w:rPr>
              <w:t>Q3</w:t>
            </w:r>
          </w:p>
        </w:tc>
        <w:tc>
          <w:tcPr>
            <w:tcW w:w="0" w:type="auto"/>
          </w:tcPr>
          <w:p w14:paraId="5A948FEE" w14:textId="77777777" w:rsidR="0091728C" w:rsidRPr="0091728C" w:rsidRDefault="0091728C" w:rsidP="0091728C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1062931A" w14:textId="77777777" w:rsidR="0091728C" w:rsidRPr="0091728C" w:rsidRDefault="0091728C" w:rsidP="0091728C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30B206AA" w14:textId="77777777" w:rsidR="0091728C" w:rsidRPr="0091728C" w:rsidRDefault="0091728C" w:rsidP="0091728C">
            <w:pPr>
              <w:rPr>
                <w:lang w:val="en-MY"/>
              </w:rPr>
            </w:pPr>
          </w:p>
        </w:tc>
      </w:tr>
      <w:tr w:rsidR="0091728C" w:rsidRPr="0091728C" w14:paraId="3540379E" w14:textId="77777777" w:rsidTr="0091728C">
        <w:tc>
          <w:tcPr>
            <w:tcW w:w="0" w:type="auto"/>
          </w:tcPr>
          <w:p w14:paraId="580C6B32" w14:textId="10889458" w:rsidR="0091728C" w:rsidRPr="0091728C" w:rsidRDefault="0091728C" w:rsidP="0091728C">
            <w:pPr>
              <w:rPr>
                <w:lang w:val="en-MY"/>
              </w:rPr>
            </w:pPr>
            <w:r>
              <w:rPr>
                <w:lang w:val="en-MY"/>
              </w:rPr>
              <w:t>Q4</w:t>
            </w:r>
          </w:p>
        </w:tc>
        <w:tc>
          <w:tcPr>
            <w:tcW w:w="0" w:type="auto"/>
          </w:tcPr>
          <w:p w14:paraId="6F79434A" w14:textId="77777777" w:rsidR="0091728C" w:rsidRPr="0091728C" w:rsidRDefault="0091728C" w:rsidP="0091728C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1A175DD4" w14:textId="77777777" w:rsidR="0091728C" w:rsidRPr="0091728C" w:rsidRDefault="0091728C" w:rsidP="0091728C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0D774FE2" w14:textId="77777777" w:rsidR="0091728C" w:rsidRPr="0091728C" w:rsidRDefault="0091728C" w:rsidP="0091728C">
            <w:pPr>
              <w:rPr>
                <w:lang w:val="en-MY"/>
              </w:rPr>
            </w:pPr>
          </w:p>
        </w:tc>
      </w:tr>
      <w:tr w:rsidR="0091728C" w:rsidRPr="0091728C" w14:paraId="3E18C6FF" w14:textId="77777777" w:rsidTr="0091728C">
        <w:tc>
          <w:tcPr>
            <w:tcW w:w="0" w:type="auto"/>
          </w:tcPr>
          <w:p w14:paraId="0345C0B0" w14:textId="55295173" w:rsidR="0091728C" w:rsidRDefault="0091728C" w:rsidP="0091728C">
            <w:pPr>
              <w:rPr>
                <w:lang w:val="en-MY"/>
              </w:rPr>
            </w:pPr>
            <w:r>
              <w:rPr>
                <w:lang w:val="en-MY"/>
              </w:rPr>
              <w:t>Q5</w:t>
            </w:r>
          </w:p>
        </w:tc>
        <w:tc>
          <w:tcPr>
            <w:tcW w:w="0" w:type="auto"/>
          </w:tcPr>
          <w:p w14:paraId="25FDD42A" w14:textId="77777777" w:rsidR="0091728C" w:rsidRPr="0091728C" w:rsidRDefault="0091728C" w:rsidP="0091728C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15C119E4" w14:textId="77777777" w:rsidR="0091728C" w:rsidRPr="0091728C" w:rsidRDefault="0091728C" w:rsidP="0091728C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2C0B0703" w14:textId="77777777" w:rsidR="0091728C" w:rsidRPr="0091728C" w:rsidRDefault="0091728C" w:rsidP="0091728C">
            <w:pPr>
              <w:rPr>
                <w:lang w:val="en-MY"/>
              </w:rPr>
            </w:pPr>
          </w:p>
        </w:tc>
      </w:tr>
    </w:tbl>
    <w:p w14:paraId="3A566658" w14:textId="77777777" w:rsidR="00877BCE" w:rsidRPr="000E55BD" w:rsidRDefault="00877BCE" w:rsidP="000F3AEB">
      <w:pPr>
        <w:pStyle w:val="ListParagraph"/>
        <w:numPr>
          <w:ilvl w:val="0"/>
          <w:numId w:val="7"/>
        </w:numPr>
        <w:rPr>
          <w:lang w:val="en-MY"/>
        </w:rPr>
      </w:pPr>
      <w:r w:rsidRPr="000E55BD">
        <w:rPr>
          <w:lang w:val="en-MY"/>
        </w:rPr>
        <w:t>Discuss adherence to good design principles, including:</w:t>
      </w:r>
    </w:p>
    <w:p w14:paraId="1FA119C2" w14:textId="77777777" w:rsidR="00877BCE" w:rsidRPr="000E55BD" w:rsidRDefault="00877BCE" w:rsidP="000F3AEB">
      <w:pPr>
        <w:pStyle w:val="ListParagraph"/>
        <w:numPr>
          <w:ilvl w:val="1"/>
          <w:numId w:val="7"/>
        </w:numPr>
        <w:rPr>
          <w:lang w:val="en-MY"/>
        </w:rPr>
      </w:pPr>
      <w:r w:rsidRPr="000E55BD">
        <w:rPr>
          <w:lang w:val="en-MY"/>
        </w:rPr>
        <w:t>Graphical integrity (avoiding misleading charts)</w:t>
      </w:r>
    </w:p>
    <w:p w14:paraId="0265EE83" w14:textId="77777777" w:rsidR="00877BCE" w:rsidRPr="000E55BD" w:rsidRDefault="00877BCE" w:rsidP="000F3AEB">
      <w:pPr>
        <w:pStyle w:val="ListParagraph"/>
        <w:numPr>
          <w:ilvl w:val="1"/>
          <w:numId w:val="7"/>
        </w:numPr>
        <w:rPr>
          <w:lang w:val="en-MY"/>
        </w:rPr>
      </w:pPr>
      <w:r w:rsidRPr="000E55BD">
        <w:rPr>
          <w:lang w:val="en-MY"/>
        </w:rPr>
        <w:t>Accessibility (colourblind and web-friendly palettes, font size)</w:t>
      </w:r>
    </w:p>
    <w:p w14:paraId="1B7BD290" w14:textId="77777777" w:rsidR="00877BCE" w:rsidRPr="000E55BD" w:rsidRDefault="00877BCE" w:rsidP="000F3AEB">
      <w:pPr>
        <w:pStyle w:val="ListParagraph"/>
        <w:numPr>
          <w:ilvl w:val="1"/>
          <w:numId w:val="7"/>
        </w:numPr>
        <w:rPr>
          <w:lang w:val="en-MY"/>
        </w:rPr>
      </w:pPr>
      <w:r w:rsidRPr="000E55BD">
        <w:rPr>
          <w:lang w:val="en-MY"/>
        </w:rPr>
        <w:t>Scalability (responsiveness across different screen sizes)</w:t>
      </w:r>
    </w:p>
    <w:p w14:paraId="78498FEA" w14:textId="77777777" w:rsidR="00877BCE" w:rsidRPr="000E55BD" w:rsidRDefault="00877BCE" w:rsidP="000F3AEB">
      <w:pPr>
        <w:pStyle w:val="ListParagraph"/>
        <w:numPr>
          <w:ilvl w:val="0"/>
          <w:numId w:val="7"/>
        </w:numPr>
        <w:rPr>
          <w:lang w:val="en-MY"/>
        </w:rPr>
      </w:pPr>
      <w:r w:rsidRPr="000E55BD">
        <w:rPr>
          <w:lang w:val="en-MY"/>
        </w:rPr>
        <w:lastRenderedPageBreak/>
        <w:t>Explain how graphical elements (colour, shape, size, annotations) are used to represent differences effectively.</w:t>
      </w:r>
    </w:p>
    <w:p w14:paraId="3922FE4B" w14:textId="77777777" w:rsidR="00877BCE" w:rsidRPr="000E55BD" w:rsidRDefault="00877BCE" w:rsidP="000F3AEB">
      <w:pPr>
        <w:pStyle w:val="ListParagraph"/>
        <w:numPr>
          <w:ilvl w:val="0"/>
          <w:numId w:val="7"/>
        </w:numPr>
        <w:rPr>
          <w:lang w:val="en-MY"/>
        </w:rPr>
      </w:pPr>
      <w:r w:rsidRPr="000E55BD">
        <w:rPr>
          <w:lang w:val="en-MY"/>
        </w:rPr>
        <w:t>Justify colour choices, labelling, and layout decisions.</w:t>
      </w:r>
    </w:p>
    <w:p w14:paraId="0E824782" w14:textId="77777777" w:rsidR="00877BCE" w:rsidRPr="000E55BD" w:rsidRDefault="00877BCE" w:rsidP="000F3AEB">
      <w:pPr>
        <w:pStyle w:val="ListParagraph"/>
        <w:numPr>
          <w:ilvl w:val="0"/>
          <w:numId w:val="7"/>
        </w:numPr>
        <w:rPr>
          <w:lang w:val="en-MY"/>
        </w:rPr>
      </w:pPr>
      <w:r w:rsidRPr="000E55BD">
        <w:rPr>
          <w:lang w:val="en-MY"/>
        </w:rPr>
        <w:t>Describe how you will use annotations and tooltips enhance user understanding.</w:t>
      </w:r>
    </w:p>
    <w:p w14:paraId="36FE0BE9" w14:textId="77777777" w:rsidR="00877BCE" w:rsidRPr="00877BCE" w:rsidRDefault="00877BCE" w:rsidP="000E55BD">
      <w:pPr>
        <w:pStyle w:val="Heading2"/>
        <w:rPr>
          <w:lang w:val="en-MY"/>
        </w:rPr>
      </w:pPr>
      <w:r w:rsidRPr="00877BCE">
        <w:rPr>
          <w:lang w:val="en-MY"/>
        </w:rPr>
        <w:t>3.3 Interaction Design </w:t>
      </w:r>
    </w:p>
    <w:p w14:paraId="4B1BC0A3" w14:textId="77777777" w:rsidR="00877BCE" w:rsidRPr="000E55BD" w:rsidRDefault="00877BCE" w:rsidP="000F3AEB">
      <w:pPr>
        <w:pStyle w:val="ListParagraph"/>
        <w:numPr>
          <w:ilvl w:val="0"/>
          <w:numId w:val="8"/>
        </w:numPr>
        <w:rPr>
          <w:lang w:val="en-MY"/>
        </w:rPr>
      </w:pPr>
      <w:r w:rsidRPr="000E55BD">
        <w:rPr>
          <w:lang w:val="en-MY"/>
        </w:rPr>
        <w:t>Describe interactive features (e.g., zooming, filtering, tooltips, animations) and their role in improving user experience.</w:t>
      </w:r>
    </w:p>
    <w:p w14:paraId="02BA02A3" w14:textId="77777777" w:rsidR="00877BCE" w:rsidRPr="000E55BD" w:rsidRDefault="00877BCE" w:rsidP="000F3AEB">
      <w:pPr>
        <w:pStyle w:val="ListParagraph"/>
        <w:numPr>
          <w:ilvl w:val="0"/>
          <w:numId w:val="8"/>
        </w:numPr>
        <w:rPr>
          <w:lang w:val="en-MY"/>
        </w:rPr>
      </w:pPr>
      <w:r w:rsidRPr="000E55BD">
        <w:rPr>
          <w:lang w:val="en-MY"/>
        </w:rPr>
        <w:t>Provide a table of interactions, explaining:</w:t>
      </w:r>
    </w:p>
    <w:p w14:paraId="3503DD64" w14:textId="77777777" w:rsidR="00877BCE" w:rsidRPr="000E55BD" w:rsidRDefault="00877BCE" w:rsidP="000F3AEB">
      <w:pPr>
        <w:pStyle w:val="ListParagraph"/>
        <w:numPr>
          <w:ilvl w:val="1"/>
          <w:numId w:val="8"/>
        </w:numPr>
        <w:rPr>
          <w:lang w:val="en-MY"/>
        </w:rPr>
      </w:pPr>
      <w:r w:rsidRPr="000E55BD">
        <w:rPr>
          <w:lang w:val="en-MY"/>
        </w:rPr>
        <w:t>The interaction method (hover, click, drag, etc.)</w:t>
      </w:r>
    </w:p>
    <w:p w14:paraId="70510551" w14:textId="77777777" w:rsidR="00877BCE" w:rsidRDefault="00877BCE" w:rsidP="000F3AEB">
      <w:pPr>
        <w:pStyle w:val="ListParagraph"/>
        <w:numPr>
          <w:ilvl w:val="1"/>
          <w:numId w:val="8"/>
        </w:numPr>
        <w:rPr>
          <w:lang w:val="en-MY"/>
        </w:rPr>
      </w:pPr>
      <w:r w:rsidRPr="000E55BD">
        <w:rPr>
          <w:lang w:val="en-MY"/>
        </w:rPr>
        <w:t>The expected user behaviour and response</w:t>
      </w:r>
    </w:p>
    <w:p w14:paraId="5817606D" w14:textId="6A95C247" w:rsidR="0091728C" w:rsidRDefault="0091728C" w:rsidP="0091728C">
      <w:pPr>
        <w:pStyle w:val="Caption"/>
        <w:jc w:val="center"/>
        <w:rPr>
          <w:lang w:val="en-MY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E628F">
        <w:rPr>
          <w:noProof/>
        </w:rPr>
        <w:t>8</w:t>
      </w:r>
      <w:r>
        <w:fldChar w:fldCharType="end"/>
      </w:r>
      <w:r>
        <w:t>: 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661"/>
        <w:gridCol w:w="1871"/>
        <w:gridCol w:w="1754"/>
        <w:gridCol w:w="1892"/>
      </w:tblGrid>
      <w:tr w:rsidR="0091728C" w:rsidRPr="0091728C" w14:paraId="1CB1EE13" w14:textId="77777777" w:rsidTr="0091728C">
        <w:tc>
          <w:tcPr>
            <w:tcW w:w="0" w:type="auto"/>
            <w:hideMark/>
          </w:tcPr>
          <w:p w14:paraId="4938B080" w14:textId="77777777" w:rsidR="0091728C" w:rsidRPr="0091728C" w:rsidRDefault="0091728C" w:rsidP="0091728C">
            <w:pPr>
              <w:rPr>
                <w:b/>
                <w:bCs/>
                <w:lang w:val="en-MY"/>
              </w:rPr>
            </w:pPr>
            <w:r w:rsidRPr="0091728C">
              <w:rPr>
                <w:b/>
                <w:bCs/>
                <w:lang w:val="en-MY"/>
              </w:rPr>
              <w:t>Interaction Feature</w:t>
            </w:r>
          </w:p>
        </w:tc>
        <w:tc>
          <w:tcPr>
            <w:tcW w:w="0" w:type="auto"/>
            <w:hideMark/>
          </w:tcPr>
          <w:p w14:paraId="1ED7F592" w14:textId="77777777" w:rsidR="0091728C" w:rsidRPr="0091728C" w:rsidRDefault="0091728C" w:rsidP="0091728C">
            <w:pPr>
              <w:rPr>
                <w:b/>
                <w:bCs/>
                <w:lang w:val="en-MY"/>
              </w:rPr>
            </w:pPr>
            <w:r w:rsidRPr="0091728C">
              <w:rPr>
                <w:b/>
                <w:bCs/>
                <w:lang w:val="en-MY"/>
              </w:rPr>
              <w:t>Interaction Method (User Action)</w:t>
            </w:r>
          </w:p>
        </w:tc>
        <w:tc>
          <w:tcPr>
            <w:tcW w:w="0" w:type="auto"/>
            <w:hideMark/>
          </w:tcPr>
          <w:p w14:paraId="5DF49810" w14:textId="77777777" w:rsidR="0091728C" w:rsidRPr="0091728C" w:rsidRDefault="0091728C" w:rsidP="0091728C">
            <w:pPr>
              <w:rPr>
                <w:b/>
                <w:bCs/>
                <w:lang w:val="en-MY"/>
              </w:rPr>
            </w:pPr>
            <w:r w:rsidRPr="0091728C">
              <w:rPr>
                <w:b/>
                <w:bCs/>
                <w:lang w:val="en-MY"/>
              </w:rPr>
              <w:t>System Response / Behaviour</w:t>
            </w:r>
          </w:p>
        </w:tc>
        <w:tc>
          <w:tcPr>
            <w:tcW w:w="0" w:type="auto"/>
            <w:hideMark/>
          </w:tcPr>
          <w:p w14:paraId="0B7A763B" w14:textId="77777777" w:rsidR="0091728C" w:rsidRPr="0091728C" w:rsidRDefault="0091728C" w:rsidP="0091728C">
            <w:pPr>
              <w:rPr>
                <w:b/>
                <w:bCs/>
                <w:lang w:val="en-MY"/>
              </w:rPr>
            </w:pPr>
            <w:r w:rsidRPr="0091728C">
              <w:rPr>
                <w:b/>
                <w:bCs/>
                <w:lang w:val="en-MY"/>
              </w:rPr>
              <w:t>Linked Research Question(s)</w:t>
            </w:r>
          </w:p>
        </w:tc>
        <w:tc>
          <w:tcPr>
            <w:tcW w:w="0" w:type="auto"/>
            <w:hideMark/>
          </w:tcPr>
          <w:p w14:paraId="741675CB" w14:textId="77777777" w:rsidR="0091728C" w:rsidRPr="0091728C" w:rsidRDefault="0091728C" w:rsidP="0091728C">
            <w:pPr>
              <w:rPr>
                <w:b/>
                <w:bCs/>
                <w:lang w:val="en-MY"/>
              </w:rPr>
            </w:pPr>
            <w:r w:rsidRPr="0091728C">
              <w:rPr>
                <w:b/>
                <w:bCs/>
                <w:lang w:val="en-MY"/>
              </w:rPr>
              <w:t>Purpose and User Experience Benefit</w:t>
            </w:r>
          </w:p>
        </w:tc>
      </w:tr>
      <w:tr w:rsidR="0091728C" w:rsidRPr="0091728C" w14:paraId="15940497" w14:textId="77777777" w:rsidTr="0091728C">
        <w:tc>
          <w:tcPr>
            <w:tcW w:w="0" w:type="auto"/>
            <w:hideMark/>
          </w:tcPr>
          <w:p w14:paraId="71071628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Tooltip on Hover</w:t>
            </w:r>
          </w:p>
        </w:tc>
        <w:tc>
          <w:tcPr>
            <w:tcW w:w="0" w:type="auto"/>
            <w:hideMark/>
          </w:tcPr>
          <w:p w14:paraId="37E9F2C5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Hover over bar, line, or map point</w:t>
            </w:r>
          </w:p>
        </w:tc>
        <w:tc>
          <w:tcPr>
            <w:tcW w:w="0" w:type="auto"/>
            <w:hideMark/>
          </w:tcPr>
          <w:p w14:paraId="25133B52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Displays a popup showing details (e.g., year, jurisdiction, fines, detection method, or positive rate).</w:t>
            </w:r>
          </w:p>
        </w:tc>
        <w:tc>
          <w:tcPr>
            <w:tcW w:w="0" w:type="auto"/>
            <w:hideMark/>
          </w:tcPr>
          <w:p w14:paraId="6DD784C4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Q1 – Jurisdiction with highest fines; Q4 – Positive drug test rates</w:t>
            </w:r>
          </w:p>
        </w:tc>
        <w:tc>
          <w:tcPr>
            <w:tcW w:w="0" w:type="auto"/>
            <w:hideMark/>
          </w:tcPr>
          <w:p w14:paraId="000D3417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Provides “details on demand” without cluttering visuals; helps compare fine or test rates precisely.</w:t>
            </w:r>
          </w:p>
        </w:tc>
      </w:tr>
      <w:tr w:rsidR="0091728C" w:rsidRPr="0091728C" w14:paraId="166FC230" w14:textId="77777777" w:rsidTr="0091728C">
        <w:tc>
          <w:tcPr>
            <w:tcW w:w="0" w:type="auto"/>
            <w:hideMark/>
          </w:tcPr>
          <w:p w14:paraId="6A80CB1A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Dropdown Filter</w:t>
            </w:r>
          </w:p>
        </w:tc>
        <w:tc>
          <w:tcPr>
            <w:tcW w:w="0" w:type="auto"/>
            <w:hideMark/>
          </w:tcPr>
          <w:p w14:paraId="69FC9F6B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Select jurisdiction or offence type from a dropdown menu</w:t>
            </w:r>
          </w:p>
        </w:tc>
        <w:tc>
          <w:tcPr>
            <w:tcW w:w="0" w:type="auto"/>
            <w:hideMark/>
          </w:tcPr>
          <w:p w14:paraId="1B7CC6FB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Updates all charts to display selected category only.</w:t>
            </w:r>
          </w:p>
        </w:tc>
        <w:tc>
          <w:tcPr>
            <w:tcW w:w="0" w:type="auto"/>
            <w:hideMark/>
          </w:tcPr>
          <w:p w14:paraId="1CEA4F5F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Q1, Q2, Q3 – Compare jurisdictions and enforcement types</w:t>
            </w:r>
          </w:p>
        </w:tc>
        <w:tc>
          <w:tcPr>
            <w:tcW w:w="0" w:type="auto"/>
            <w:hideMark/>
          </w:tcPr>
          <w:p w14:paraId="63F3AE3A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Enables focused comparison; users can easily switch between states or offence types.</w:t>
            </w:r>
          </w:p>
        </w:tc>
      </w:tr>
      <w:tr w:rsidR="0091728C" w:rsidRPr="0091728C" w14:paraId="3AE7F1A0" w14:textId="77777777" w:rsidTr="0091728C">
        <w:tc>
          <w:tcPr>
            <w:tcW w:w="0" w:type="auto"/>
            <w:hideMark/>
          </w:tcPr>
          <w:p w14:paraId="58795A1E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Time Slider / Brush</w:t>
            </w:r>
          </w:p>
        </w:tc>
        <w:tc>
          <w:tcPr>
            <w:tcW w:w="0" w:type="auto"/>
            <w:hideMark/>
          </w:tcPr>
          <w:p w14:paraId="428310F5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Drag or select a time range on timeline</w:t>
            </w:r>
          </w:p>
        </w:tc>
        <w:tc>
          <w:tcPr>
            <w:tcW w:w="0" w:type="auto"/>
            <w:hideMark/>
          </w:tcPr>
          <w:p w14:paraId="392E5B99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Filters charts to show selected years only.</w:t>
            </w:r>
          </w:p>
        </w:tc>
        <w:tc>
          <w:tcPr>
            <w:tcW w:w="0" w:type="auto"/>
            <w:hideMark/>
          </w:tcPr>
          <w:p w14:paraId="427CD932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Q2 – COVID-19 (2020–2021) impact on enforcement</w:t>
            </w:r>
          </w:p>
        </w:tc>
        <w:tc>
          <w:tcPr>
            <w:tcW w:w="0" w:type="auto"/>
            <w:hideMark/>
          </w:tcPr>
          <w:p w14:paraId="4AA51A1F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Allows users to isolate and examine specific periods (e.g., lockdown years) for temporal analysis.</w:t>
            </w:r>
          </w:p>
        </w:tc>
      </w:tr>
      <w:tr w:rsidR="0091728C" w:rsidRPr="0091728C" w14:paraId="55EA15CB" w14:textId="77777777" w:rsidTr="0091728C">
        <w:tc>
          <w:tcPr>
            <w:tcW w:w="0" w:type="auto"/>
            <w:hideMark/>
          </w:tcPr>
          <w:p w14:paraId="73D03B30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Animated Transitions</w:t>
            </w:r>
          </w:p>
        </w:tc>
        <w:tc>
          <w:tcPr>
            <w:tcW w:w="0" w:type="auto"/>
            <w:hideMark/>
          </w:tcPr>
          <w:p w14:paraId="167B9A59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Automatic when filters or time slider change</w:t>
            </w:r>
          </w:p>
        </w:tc>
        <w:tc>
          <w:tcPr>
            <w:tcW w:w="0" w:type="auto"/>
            <w:hideMark/>
          </w:tcPr>
          <w:p w14:paraId="1EDD1031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Smoothly updates charts to reflect new data.</w:t>
            </w:r>
          </w:p>
        </w:tc>
        <w:tc>
          <w:tcPr>
            <w:tcW w:w="0" w:type="auto"/>
            <w:hideMark/>
          </w:tcPr>
          <w:p w14:paraId="21C2E2B2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All questions</w:t>
            </w:r>
          </w:p>
        </w:tc>
        <w:tc>
          <w:tcPr>
            <w:tcW w:w="0" w:type="auto"/>
            <w:hideMark/>
          </w:tcPr>
          <w:p w14:paraId="4C7F97A9" w14:textId="77777777" w:rsidR="0091728C" w:rsidRPr="0091728C" w:rsidRDefault="0091728C" w:rsidP="0091728C">
            <w:pPr>
              <w:rPr>
                <w:lang w:val="en-MY"/>
              </w:rPr>
            </w:pPr>
            <w:r w:rsidRPr="0091728C">
              <w:rPr>
                <w:lang w:val="en-MY"/>
              </w:rPr>
              <w:t>Preserves context and helps users track changes during interaction.</w:t>
            </w:r>
          </w:p>
        </w:tc>
      </w:tr>
      <w:tr w:rsidR="0091728C" w:rsidRPr="0091728C" w14:paraId="6543C30C" w14:textId="77777777" w:rsidTr="0091728C">
        <w:tc>
          <w:tcPr>
            <w:tcW w:w="0" w:type="auto"/>
          </w:tcPr>
          <w:p w14:paraId="256D90CD" w14:textId="77777777" w:rsidR="0091728C" w:rsidRPr="0091728C" w:rsidRDefault="0091728C" w:rsidP="0091728C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7758C623" w14:textId="77777777" w:rsidR="0091728C" w:rsidRPr="0091728C" w:rsidRDefault="0091728C" w:rsidP="0091728C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23B6195D" w14:textId="77777777" w:rsidR="0091728C" w:rsidRPr="0091728C" w:rsidRDefault="0091728C" w:rsidP="0091728C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1BF7C6F3" w14:textId="77777777" w:rsidR="0091728C" w:rsidRPr="0091728C" w:rsidRDefault="0091728C" w:rsidP="0091728C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0B981AAB" w14:textId="77777777" w:rsidR="0091728C" w:rsidRPr="0091728C" w:rsidRDefault="0091728C" w:rsidP="0091728C">
            <w:pPr>
              <w:rPr>
                <w:lang w:val="en-MY"/>
              </w:rPr>
            </w:pPr>
          </w:p>
        </w:tc>
      </w:tr>
    </w:tbl>
    <w:p w14:paraId="6F45E9E9" w14:textId="77777777" w:rsidR="00877BCE" w:rsidRPr="00877BCE" w:rsidRDefault="00877BCE" w:rsidP="000E55BD">
      <w:pPr>
        <w:pStyle w:val="Heading1"/>
        <w:rPr>
          <w:lang w:val="en-MY"/>
        </w:rPr>
      </w:pPr>
      <w:r w:rsidRPr="00877BCE">
        <w:rPr>
          <w:lang w:val="en-MY"/>
        </w:rPr>
        <w:lastRenderedPageBreak/>
        <w:t>4 Iteration and Validation</w:t>
      </w:r>
    </w:p>
    <w:p w14:paraId="682B88A7" w14:textId="77777777" w:rsidR="00877BCE" w:rsidRPr="00877BCE" w:rsidRDefault="00877BCE" w:rsidP="000E55BD">
      <w:pPr>
        <w:pStyle w:val="Heading2"/>
        <w:rPr>
          <w:lang w:val="en-MY"/>
        </w:rPr>
      </w:pPr>
      <w:r w:rsidRPr="00877BCE">
        <w:rPr>
          <w:lang w:val="en-MY"/>
        </w:rPr>
        <w:t>4.1 Testing and refinements</w:t>
      </w:r>
    </w:p>
    <w:p w14:paraId="692655FE" w14:textId="77777777" w:rsidR="00877BCE" w:rsidRPr="000E55BD" w:rsidRDefault="00877BCE" w:rsidP="000F3AEB">
      <w:pPr>
        <w:pStyle w:val="ListParagraph"/>
        <w:numPr>
          <w:ilvl w:val="0"/>
          <w:numId w:val="9"/>
        </w:numPr>
        <w:rPr>
          <w:lang w:val="en-MY"/>
        </w:rPr>
      </w:pPr>
      <w:r w:rsidRPr="000E55BD">
        <w:rPr>
          <w:lang w:val="en-MY"/>
        </w:rPr>
        <w:t>Describe the iterative process of testing and improving the visualisation</w:t>
      </w:r>
    </w:p>
    <w:p w14:paraId="7EBDDD9E" w14:textId="77777777" w:rsidR="00877BCE" w:rsidRPr="000E55BD" w:rsidRDefault="00877BCE" w:rsidP="000F3AEB">
      <w:pPr>
        <w:pStyle w:val="ListParagraph"/>
        <w:numPr>
          <w:ilvl w:val="0"/>
          <w:numId w:val="9"/>
        </w:numPr>
        <w:rPr>
          <w:lang w:val="en-MY"/>
        </w:rPr>
      </w:pPr>
      <w:r w:rsidRPr="000E55BD">
        <w:rPr>
          <w:lang w:val="en-MY"/>
        </w:rPr>
        <w:t>Include feedback received (from peers, users, or instructors) and how changes were made in response</w:t>
      </w:r>
    </w:p>
    <w:p w14:paraId="54EBE943" w14:textId="77777777" w:rsidR="00877BCE" w:rsidRPr="000E55BD" w:rsidRDefault="00877BCE" w:rsidP="000F3AEB">
      <w:pPr>
        <w:pStyle w:val="ListParagraph"/>
        <w:numPr>
          <w:ilvl w:val="0"/>
          <w:numId w:val="9"/>
        </w:numPr>
        <w:rPr>
          <w:lang w:val="en-MY"/>
        </w:rPr>
      </w:pPr>
      <w:r w:rsidRPr="000E55BD">
        <w:rPr>
          <w:lang w:val="en-MY"/>
        </w:rPr>
        <w:t>Provide before-and-after comparisons using screenshots/sketches</w:t>
      </w:r>
    </w:p>
    <w:p w14:paraId="79609AB5" w14:textId="77777777" w:rsidR="00877BCE" w:rsidRPr="000E55BD" w:rsidRDefault="00877BCE" w:rsidP="000F3AEB">
      <w:pPr>
        <w:pStyle w:val="ListParagraph"/>
        <w:numPr>
          <w:ilvl w:val="0"/>
          <w:numId w:val="9"/>
        </w:numPr>
        <w:rPr>
          <w:lang w:val="en-MY"/>
        </w:rPr>
      </w:pPr>
      <w:r w:rsidRPr="000E55BD">
        <w:rPr>
          <w:lang w:val="en-MY"/>
        </w:rPr>
        <w:t>Discuss any adjustments made to design due to programming issues</w:t>
      </w:r>
    </w:p>
    <w:p w14:paraId="67759A41" w14:textId="2A7BEF8F" w:rsidR="00A356BE" w:rsidRPr="00765AED" w:rsidRDefault="00877BCE" w:rsidP="000F3AEB">
      <w:pPr>
        <w:pStyle w:val="ListParagraph"/>
        <w:numPr>
          <w:ilvl w:val="0"/>
          <w:numId w:val="9"/>
        </w:numPr>
        <w:rPr>
          <w:lang w:val="en-MY"/>
        </w:rPr>
      </w:pPr>
      <w:r w:rsidRPr="000E55BD">
        <w:rPr>
          <w:lang w:val="en-MY"/>
        </w:rPr>
        <w:t>Discuss accessibility features of design/programming</w:t>
      </w:r>
    </w:p>
    <w:p w14:paraId="70AD5004" w14:textId="614A3083" w:rsidR="00FA5D0D" w:rsidRPr="00FA5D0D" w:rsidRDefault="00FA5D0D" w:rsidP="00FA5D0D">
      <w:pPr>
        <w:pStyle w:val="Caption"/>
        <w:jc w:val="center"/>
        <w:rPr>
          <w:lang w:val="en-MY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E628F">
        <w:rPr>
          <w:noProof/>
        </w:rPr>
        <w:t>9</w:t>
      </w:r>
      <w:r>
        <w:fldChar w:fldCharType="end"/>
      </w:r>
      <w:r>
        <w:t>:</w:t>
      </w:r>
      <w:r w:rsidR="00043CF0">
        <w:t xml:space="preserve"> Iteration Plan (example)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5"/>
        <w:gridCol w:w="1393"/>
        <w:gridCol w:w="2290"/>
        <w:gridCol w:w="1289"/>
        <w:gridCol w:w="2833"/>
      </w:tblGrid>
      <w:tr w:rsidR="00FA5D0D" w:rsidRPr="00FA5D0D" w14:paraId="68B3C732" w14:textId="77777777" w:rsidTr="00FA5D0D">
        <w:tc>
          <w:tcPr>
            <w:tcW w:w="0" w:type="auto"/>
            <w:hideMark/>
          </w:tcPr>
          <w:p w14:paraId="3401AB7C" w14:textId="77777777" w:rsidR="00FA5D0D" w:rsidRPr="00FA5D0D" w:rsidRDefault="00FA5D0D" w:rsidP="00FA5D0D">
            <w:pPr>
              <w:rPr>
                <w:b/>
                <w:bCs/>
                <w:lang w:val="en-MY"/>
              </w:rPr>
            </w:pPr>
            <w:r w:rsidRPr="00FA5D0D">
              <w:rPr>
                <w:b/>
                <w:bCs/>
                <w:lang w:val="en-MY"/>
              </w:rPr>
              <w:t>Week</w:t>
            </w:r>
          </w:p>
        </w:tc>
        <w:tc>
          <w:tcPr>
            <w:tcW w:w="0" w:type="auto"/>
            <w:hideMark/>
          </w:tcPr>
          <w:p w14:paraId="3F1C8A71" w14:textId="77777777" w:rsidR="00FA5D0D" w:rsidRPr="00FA5D0D" w:rsidRDefault="00FA5D0D" w:rsidP="00FA5D0D">
            <w:pPr>
              <w:rPr>
                <w:b/>
                <w:bCs/>
                <w:lang w:val="en-MY"/>
              </w:rPr>
            </w:pPr>
            <w:r w:rsidRPr="00FA5D0D">
              <w:rPr>
                <w:b/>
                <w:bCs/>
                <w:lang w:val="en-MY"/>
              </w:rPr>
              <w:t>Focus / Iteration Stage</w:t>
            </w:r>
          </w:p>
        </w:tc>
        <w:tc>
          <w:tcPr>
            <w:tcW w:w="0" w:type="auto"/>
            <w:hideMark/>
          </w:tcPr>
          <w:p w14:paraId="44F7D516" w14:textId="77777777" w:rsidR="00FA5D0D" w:rsidRPr="00FA5D0D" w:rsidRDefault="00FA5D0D" w:rsidP="00FA5D0D">
            <w:pPr>
              <w:rPr>
                <w:b/>
                <w:bCs/>
                <w:lang w:val="en-MY"/>
              </w:rPr>
            </w:pPr>
            <w:r w:rsidRPr="00FA5D0D">
              <w:rPr>
                <w:b/>
                <w:bCs/>
                <w:lang w:val="en-MY"/>
              </w:rPr>
              <w:t>Deliverables / Outputs</w:t>
            </w:r>
          </w:p>
        </w:tc>
        <w:tc>
          <w:tcPr>
            <w:tcW w:w="0" w:type="auto"/>
            <w:hideMark/>
          </w:tcPr>
          <w:p w14:paraId="72B68422" w14:textId="77777777" w:rsidR="00FA5D0D" w:rsidRPr="00FA5D0D" w:rsidRDefault="00FA5D0D" w:rsidP="00FA5D0D">
            <w:pPr>
              <w:rPr>
                <w:b/>
                <w:bCs/>
                <w:lang w:val="en-MY"/>
              </w:rPr>
            </w:pPr>
            <w:r w:rsidRPr="00FA5D0D">
              <w:rPr>
                <w:b/>
                <w:bCs/>
                <w:lang w:val="en-MY"/>
              </w:rPr>
              <w:t>Feedback Target</w:t>
            </w:r>
          </w:p>
        </w:tc>
        <w:tc>
          <w:tcPr>
            <w:tcW w:w="0" w:type="auto"/>
            <w:hideMark/>
          </w:tcPr>
          <w:p w14:paraId="5EF7EFB4" w14:textId="77777777" w:rsidR="00FA5D0D" w:rsidRPr="00FA5D0D" w:rsidRDefault="00FA5D0D" w:rsidP="00FA5D0D">
            <w:pPr>
              <w:rPr>
                <w:b/>
                <w:bCs/>
                <w:lang w:val="en-MY"/>
              </w:rPr>
            </w:pPr>
            <w:r w:rsidRPr="00FA5D0D">
              <w:rPr>
                <w:b/>
                <w:bCs/>
                <w:lang w:val="en-MY"/>
              </w:rPr>
              <w:t>Feedback Received &amp; Improvements Planned</w:t>
            </w:r>
          </w:p>
        </w:tc>
      </w:tr>
      <w:tr w:rsidR="00FA5D0D" w:rsidRPr="00FA5D0D" w14:paraId="48BF77F8" w14:textId="77777777" w:rsidTr="00FA5D0D">
        <w:tc>
          <w:tcPr>
            <w:tcW w:w="0" w:type="auto"/>
            <w:hideMark/>
          </w:tcPr>
          <w:p w14:paraId="53EDBE33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>Week 9</w:t>
            </w:r>
          </w:p>
        </w:tc>
        <w:tc>
          <w:tcPr>
            <w:tcW w:w="0" w:type="auto"/>
            <w:hideMark/>
          </w:tcPr>
          <w:p w14:paraId="62A6A017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>Project Planning &amp; Setup</w:t>
            </w:r>
          </w:p>
        </w:tc>
        <w:tc>
          <w:tcPr>
            <w:tcW w:w="0" w:type="auto"/>
            <w:hideMark/>
          </w:tcPr>
          <w:p w14:paraId="2D586BF9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>Selected BITRE topic, defined 5 research questions, created initial wireframe and storyboard.</w:t>
            </w:r>
          </w:p>
        </w:tc>
        <w:tc>
          <w:tcPr>
            <w:tcW w:w="0" w:type="auto"/>
            <w:hideMark/>
          </w:tcPr>
          <w:p w14:paraId="3432EC3A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>Tutor</w:t>
            </w:r>
          </w:p>
        </w:tc>
        <w:tc>
          <w:tcPr>
            <w:tcW w:w="0" w:type="auto"/>
            <w:hideMark/>
          </w:tcPr>
          <w:p w14:paraId="209D2C76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>(To be filled after Week 9 stand-up)</w:t>
            </w:r>
          </w:p>
        </w:tc>
      </w:tr>
      <w:tr w:rsidR="00FA5D0D" w:rsidRPr="00FA5D0D" w14:paraId="57E7C3DE" w14:textId="77777777" w:rsidTr="00FA5D0D">
        <w:tc>
          <w:tcPr>
            <w:tcW w:w="0" w:type="auto"/>
            <w:hideMark/>
          </w:tcPr>
          <w:p w14:paraId="746A3B69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>Week 10</w:t>
            </w:r>
          </w:p>
        </w:tc>
        <w:tc>
          <w:tcPr>
            <w:tcW w:w="0" w:type="auto"/>
            <w:hideMark/>
          </w:tcPr>
          <w:p w14:paraId="2A760E93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 xml:space="preserve">Initial Design </w:t>
            </w:r>
            <w:r w:rsidRPr="00FA5D0D">
              <w:rPr>
                <w:i/>
                <w:iCs/>
                <w:lang w:val="en-MY"/>
              </w:rPr>
              <w:t>(Prototype 1)</w:t>
            </w:r>
          </w:p>
        </w:tc>
        <w:tc>
          <w:tcPr>
            <w:tcW w:w="0" w:type="auto"/>
            <w:hideMark/>
          </w:tcPr>
          <w:p w14:paraId="0E19F8BE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>KNIME analysis results, wireframe updates, draft D3.js chart layout.</w:t>
            </w:r>
          </w:p>
        </w:tc>
        <w:tc>
          <w:tcPr>
            <w:tcW w:w="0" w:type="auto"/>
            <w:hideMark/>
          </w:tcPr>
          <w:p w14:paraId="1568549D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>Tutor</w:t>
            </w:r>
          </w:p>
        </w:tc>
        <w:tc>
          <w:tcPr>
            <w:tcW w:w="0" w:type="auto"/>
            <w:hideMark/>
          </w:tcPr>
          <w:p w14:paraId="5E82B85E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>Tutor suggested improving chart alignment and label readability. Plan to adjust font size and add chart titles.</w:t>
            </w:r>
          </w:p>
        </w:tc>
      </w:tr>
      <w:tr w:rsidR="00FA5D0D" w:rsidRPr="00FA5D0D" w14:paraId="19CDE1E8" w14:textId="77777777" w:rsidTr="00FA5D0D">
        <w:tc>
          <w:tcPr>
            <w:tcW w:w="0" w:type="auto"/>
            <w:hideMark/>
          </w:tcPr>
          <w:p w14:paraId="7151EDB1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>Week 11</w:t>
            </w:r>
          </w:p>
        </w:tc>
        <w:tc>
          <w:tcPr>
            <w:tcW w:w="0" w:type="auto"/>
            <w:hideMark/>
          </w:tcPr>
          <w:p w14:paraId="6F189B88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 xml:space="preserve">Refined Design </w:t>
            </w:r>
            <w:r w:rsidRPr="00FA5D0D">
              <w:rPr>
                <w:i/>
                <w:iCs/>
                <w:lang w:val="en-MY"/>
              </w:rPr>
              <w:t>(Prototype 2)</w:t>
            </w:r>
          </w:p>
        </w:tc>
        <w:tc>
          <w:tcPr>
            <w:tcW w:w="0" w:type="auto"/>
            <w:hideMark/>
          </w:tcPr>
          <w:p w14:paraId="1E13908B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>Interactive charts, improved colour scheme and accessibility features.</w:t>
            </w:r>
          </w:p>
        </w:tc>
        <w:tc>
          <w:tcPr>
            <w:tcW w:w="0" w:type="auto"/>
            <w:hideMark/>
          </w:tcPr>
          <w:p w14:paraId="6F9CD9C4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>Peer &amp; Tutor</w:t>
            </w:r>
          </w:p>
        </w:tc>
        <w:tc>
          <w:tcPr>
            <w:tcW w:w="0" w:type="auto"/>
            <w:hideMark/>
          </w:tcPr>
          <w:p w14:paraId="6F5B3A06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>Feedback to add tooltips and consistent colour palette. Plan to implement hover tooltips in D3.js and standardise chart colours.</w:t>
            </w:r>
          </w:p>
        </w:tc>
      </w:tr>
      <w:tr w:rsidR="00FA5D0D" w:rsidRPr="00FA5D0D" w14:paraId="39BEFE63" w14:textId="77777777" w:rsidTr="00FA5D0D">
        <w:tc>
          <w:tcPr>
            <w:tcW w:w="0" w:type="auto"/>
            <w:hideMark/>
          </w:tcPr>
          <w:p w14:paraId="0A604026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>Week 12</w:t>
            </w:r>
          </w:p>
        </w:tc>
        <w:tc>
          <w:tcPr>
            <w:tcW w:w="0" w:type="auto"/>
            <w:hideMark/>
          </w:tcPr>
          <w:p w14:paraId="2989B47E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 xml:space="preserve">Final Design </w:t>
            </w:r>
            <w:r w:rsidRPr="00FA5D0D">
              <w:rPr>
                <w:i/>
                <w:iCs/>
                <w:lang w:val="en-MY"/>
              </w:rPr>
              <w:t>(Prototype 3)</w:t>
            </w:r>
          </w:p>
        </w:tc>
        <w:tc>
          <w:tcPr>
            <w:tcW w:w="0" w:type="auto"/>
            <w:hideMark/>
          </w:tcPr>
          <w:p w14:paraId="22DE1294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>Completed D3.js dashboard, full interactivity, usability test results.</w:t>
            </w:r>
          </w:p>
        </w:tc>
        <w:tc>
          <w:tcPr>
            <w:tcW w:w="0" w:type="auto"/>
            <w:hideMark/>
          </w:tcPr>
          <w:p w14:paraId="3C7B7236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>Final Tutor Review</w:t>
            </w:r>
          </w:p>
        </w:tc>
        <w:tc>
          <w:tcPr>
            <w:tcW w:w="0" w:type="auto"/>
            <w:hideMark/>
          </w:tcPr>
          <w:p w14:paraId="66D94F2A" w14:textId="77777777" w:rsidR="00FA5D0D" w:rsidRPr="00FA5D0D" w:rsidRDefault="00FA5D0D" w:rsidP="00FA5D0D">
            <w:pPr>
              <w:rPr>
                <w:lang w:val="en-MY"/>
              </w:rPr>
            </w:pPr>
            <w:r w:rsidRPr="00FA5D0D">
              <w:rPr>
                <w:lang w:val="en-MY"/>
              </w:rPr>
              <w:t>Feedback to simplify navigation and legend clarity. Plan to redesign header and legend elements using D3.js SVG.</w:t>
            </w:r>
          </w:p>
        </w:tc>
      </w:tr>
    </w:tbl>
    <w:p w14:paraId="7222DE81" w14:textId="77777777" w:rsidR="00511666" w:rsidRDefault="00511666" w:rsidP="00FA5D0D">
      <w:pPr>
        <w:pStyle w:val="Heading3"/>
        <w:rPr>
          <w:lang w:val="en-MY"/>
        </w:rPr>
      </w:pPr>
    </w:p>
    <w:p w14:paraId="28EBB808" w14:textId="77777777" w:rsidR="00183559" w:rsidRDefault="00183559" w:rsidP="00183559">
      <w:pPr>
        <w:rPr>
          <w:lang w:val="en-MY"/>
        </w:rPr>
      </w:pPr>
    </w:p>
    <w:p w14:paraId="74E325F6" w14:textId="77777777" w:rsidR="00183559" w:rsidRDefault="00183559" w:rsidP="00183559">
      <w:pPr>
        <w:rPr>
          <w:lang w:val="en-MY"/>
        </w:rPr>
      </w:pPr>
    </w:p>
    <w:p w14:paraId="753B99DB" w14:textId="77777777" w:rsidR="00183559" w:rsidRDefault="00183559" w:rsidP="00183559">
      <w:pPr>
        <w:rPr>
          <w:lang w:val="en-MY"/>
        </w:rPr>
      </w:pPr>
    </w:p>
    <w:p w14:paraId="76D7E3B9" w14:textId="77777777" w:rsidR="00183559" w:rsidRPr="00183559" w:rsidRDefault="00183559" w:rsidP="00183559">
      <w:pPr>
        <w:rPr>
          <w:lang w:val="en-MY"/>
        </w:rPr>
      </w:pPr>
    </w:p>
    <w:p w14:paraId="73D30D3B" w14:textId="77777777" w:rsidR="00765AED" w:rsidRDefault="00765AED" w:rsidP="00511666">
      <w:pPr>
        <w:pStyle w:val="Caption"/>
        <w:jc w:val="center"/>
      </w:pPr>
    </w:p>
    <w:p w14:paraId="3D796688" w14:textId="3930B96E" w:rsidR="00511666" w:rsidRPr="00511666" w:rsidRDefault="00511666" w:rsidP="00511666">
      <w:pPr>
        <w:pStyle w:val="Caption"/>
        <w:jc w:val="center"/>
        <w:rPr>
          <w:lang w:val="en-MY"/>
        </w:rPr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E628F">
        <w:rPr>
          <w:noProof/>
        </w:rPr>
        <w:t>10</w:t>
      </w:r>
      <w:r>
        <w:fldChar w:fldCharType="end"/>
      </w:r>
      <w:r>
        <w:t>: Iteration Documentation Summary</w:t>
      </w:r>
      <w:r w:rsidR="00183559">
        <w:t xml:space="preserve"> (Example)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525"/>
        <w:gridCol w:w="1682"/>
        <w:gridCol w:w="2088"/>
        <w:gridCol w:w="2105"/>
      </w:tblGrid>
      <w:tr w:rsidR="00511666" w:rsidRPr="00511666" w14:paraId="758728E0" w14:textId="77777777" w:rsidTr="00511666">
        <w:tc>
          <w:tcPr>
            <w:tcW w:w="0" w:type="auto"/>
            <w:hideMark/>
          </w:tcPr>
          <w:p w14:paraId="740BAB73" w14:textId="77777777" w:rsidR="00511666" w:rsidRPr="00183559" w:rsidRDefault="00511666" w:rsidP="00511666">
            <w:pPr>
              <w:rPr>
                <w:b/>
                <w:bCs/>
                <w:lang w:val="en-MY"/>
              </w:rPr>
            </w:pPr>
            <w:r w:rsidRPr="00183559">
              <w:rPr>
                <w:b/>
                <w:bCs/>
                <w:lang w:val="en-MY"/>
              </w:rPr>
              <w:t>Iteration / Week</w:t>
            </w:r>
          </w:p>
        </w:tc>
        <w:tc>
          <w:tcPr>
            <w:tcW w:w="0" w:type="auto"/>
            <w:hideMark/>
          </w:tcPr>
          <w:p w14:paraId="7EBD54C2" w14:textId="77777777" w:rsidR="00511666" w:rsidRPr="00183559" w:rsidRDefault="00511666" w:rsidP="00511666">
            <w:pPr>
              <w:rPr>
                <w:b/>
                <w:bCs/>
                <w:lang w:val="en-MY"/>
              </w:rPr>
            </w:pPr>
            <w:r w:rsidRPr="00183559">
              <w:rPr>
                <w:b/>
                <w:bCs/>
                <w:highlight w:val="yellow"/>
                <w:lang w:val="en-MY"/>
              </w:rPr>
              <w:t>Screenshot (Insert Image</w:t>
            </w:r>
            <w:r w:rsidRPr="00183559">
              <w:rPr>
                <w:b/>
                <w:bCs/>
                <w:lang w:val="en-MY"/>
              </w:rPr>
              <w:t>)</w:t>
            </w:r>
          </w:p>
        </w:tc>
        <w:tc>
          <w:tcPr>
            <w:tcW w:w="0" w:type="auto"/>
            <w:hideMark/>
          </w:tcPr>
          <w:p w14:paraId="40698B97" w14:textId="77777777" w:rsidR="00511666" w:rsidRPr="00183559" w:rsidRDefault="00511666" w:rsidP="00511666">
            <w:pPr>
              <w:rPr>
                <w:b/>
                <w:bCs/>
                <w:lang w:val="en-MY"/>
              </w:rPr>
            </w:pPr>
            <w:r w:rsidRPr="00183559">
              <w:rPr>
                <w:b/>
                <w:bCs/>
                <w:lang w:val="en-MY"/>
              </w:rPr>
              <w:t>Feedback Received</w:t>
            </w:r>
          </w:p>
        </w:tc>
        <w:tc>
          <w:tcPr>
            <w:tcW w:w="0" w:type="auto"/>
            <w:hideMark/>
          </w:tcPr>
          <w:p w14:paraId="2C1CF619" w14:textId="77777777" w:rsidR="00511666" w:rsidRPr="00183559" w:rsidRDefault="00511666" w:rsidP="00511666">
            <w:pPr>
              <w:rPr>
                <w:b/>
                <w:bCs/>
                <w:lang w:val="en-MY"/>
              </w:rPr>
            </w:pPr>
            <w:r w:rsidRPr="00183559">
              <w:rPr>
                <w:b/>
                <w:bCs/>
                <w:lang w:val="en-MY"/>
              </w:rPr>
              <w:t>Changes Made</w:t>
            </w:r>
          </w:p>
        </w:tc>
        <w:tc>
          <w:tcPr>
            <w:tcW w:w="0" w:type="auto"/>
            <w:hideMark/>
          </w:tcPr>
          <w:p w14:paraId="6E19F98B" w14:textId="77777777" w:rsidR="00511666" w:rsidRPr="00183559" w:rsidRDefault="00511666" w:rsidP="00511666">
            <w:pPr>
              <w:rPr>
                <w:b/>
                <w:bCs/>
                <w:lang w:val="en-MY"/>
              </w:rPr>
            </w:pPr>
            <w:r w:rsidRPr="00183559">
              <w:rPr>
                <w:b/>
                <w:bCs/>
                <w:lang w:val="en-MY"/>
              </w:rPr>
              <w:t>Reflection / What Improved</w:t>
            </w:r>
          </w:p>
        </w:tc>
      </w:tr>
      <w:tr w:rsidR="00511666" w:rsidRPr="00511666" w14:paraId="39700180" w14:textId="77777777" w:rsidTr="00511666">
        <w:tc>
          <w:tcPr>
            <w:tcW w:w="0" w:type="auto"/>
            <w:hideMark/>
          </w:tcPr>
          <w:p w14:paraId="5D38226B" w14:textId="77777777" w:rsidR="00511666" w:rsidRPr="00511666" w:rsidRDefault="00511666" w:rsidP="00511666">
            <w:pPr>
              <w:rPr>
                <w:lang w:val="en-MY"/>
              </w:rPr>
            </w:pPr>
            <w:r w:rsidRPr="00511666">
              <w:rPr>
                <w:lang w:val="en-MY"/>
              </w:rPr>
              <w:t>Iteration 1 – Week 10</w:t>
            </w:r>
          </w:p>
        </w:tc>
        <w:tc>
          <w:tcPr>
            <w:tcW w:w="0" w:type="auto"/>
            <w:hideMark/>
          </w:tcPr>
          <w:p w14:paraId="4D8D4540" w14:textId="77777777" w:rsidR="00511666" w:rsidRPr="00511666" w:rsidRDefault="00511666" w:rsidP="00511666">
            <w:pPr>
              <w:rPr>
                <w:lang w:val="en-MY"/>
              </w:rPr>
            </w:pPr>
            <w:r w:rsidRPr="00511666">
              <w:rPr>
                <w:lang w:val="en-MY"/>
              </w:rPr>
              <w:t>(Insert image of Prototype 1 here)</w:t>
            </w:r>
          </w:p>
        </w:tc>
        <w:tc>
          <w:tcPr>
            <w:tcW w:w="0" w:type="auto"/>
            <w:hideMark/>
          </w:tcPr>
          <w:p w14:paraId="3FA6950C" w14:textId="77777777" w:rsidR="00511666" w:rsidRPr="00511666" w:rsidRDefault="00511666" w:rsidP="00511666">
            <w:pPr>
              <w:rPr>
                <w:lang w:val="en-MY"/>
              </w:rPr>
            </w:pPr>
            <w:r w:rsidRPr="00511666">
              <w:rPr>
                <w:lang w:val="en-MY"/>
              </w:rPr>
              <w:t>“Improve chart alignment and label readability.”</w:t>
            </w:r>
          </w:p>
        </w:tc>
        <w:tc>
          <w:tcPr>
            <w:tcW w:w="0" w:type="auto"/>
            <w:hideMark/>
          </w:tcPr>
          <w:p w14:paraId="74B0BD4E" w14:textId="77777777" w:rsidR="00511666" w:rsidRPr="00511666" w:rsidRDefault="00511666" w:rsidP="00511666">
            <w:pPr>
              <w:rPr>
                <w:lang w:val="en-MY"/>
              </w:rPr>
            </w:pPr>
            <w:r w:rsidRPr="00511666">
              <w:rPr>
                <w:lang w:val="en-MY"/>
              </w:rPr>
              <w:t>Adjusted font size, added chart titles, improved layout spacing.</w:t>
            </w:r>
          </w:p>
        </w:tc>
        <w:tc>
          <w:tcPr>
            <w:tcW w:w="0" w:type="auto"/>
            <w:hideMark/>
          </w:tcPr>
          <w:p w14:paraId="3B5B5245" w14:textId="77777777" w:rsidR="00511666" w:rsidRPr="00511666" w:rsidRDefault="00511666" w:rsidP="00511666">
            <w:pPr>
              <w:rPr>
                <w:lang w:val="en-MY"/>
              </w:rPr>
            </w:pPr>
            <w:r w:rsidRPr="00511666">
              <w:rPr>
                <w:lang w:val="en-MY"/>
              </w:rPr>
              <w:t>Layout now clearer and easier to read. Font hierarchy enhances data interpretation.</w:t>
            </w:r>
          </w:p>
        </w:tc>
      </w:tr>
      <w:tr w:rsidR="00511666" w:rsidRPr="00511666" w14:paraId="4D4916A5" w14:textId="77777777" w:rsidTr="00511666">
        <w:tc>
          <w:tcPr>
            <w:tcW w:w="0" w:type="auto"/>
            <w:hideMark/>
          </w:tcPr>
          <w:p w14:paraId="18F65C93" w14:textId="77777777" w:rsidR="00511666" w:rsidRPr="00511666" w:rsidRDefault="00511666" w:rsidP="00511666">
            <w:pPr>
              <w:rPr>
                <w:lang w:val="en-MY"/>
              </w:rPr>
            </w:pPr>
            <w:r w:rsidRPr="00511666">
              <w:rPr>
                <w:lang w:val="en-MY"/>
              </w:rPr>
              <w:t>Iteration 2 – Week 11</w:t>
            </w:r>
          </w:p>
        </w:tc>
        <w:tc>
          <w:tcPr>
            <w:tcW w:w="0" w:type="auto"/>
            <w:hideMark/>
          </w:tcPr>
          <w:p w14:paraId="3E4A3B69" w14:textId="77777777" w:rsidR="00511666" w:rsidRPr="00511666" w:rsidRDefault="00511666" w:rsidP="00511666">
            <w:pPr>
              <w:rPr>
                <w:lang w:val="en-MY"/>
              </w:rPr>
            </w:pPr>
            <w:r w:rsidRPr="00511666">
              <w:rPr>
                <w:lang w:val="en-MY"/>
              </w:rPr>
              <w:t>(Insert image of Prototype 2 here)</w:t>
            </w:r>
          </w:p>
        </w:tc>
        <w:tc>
          <w:tcPr>
            <w:tcW w:w="0" w:type="auto"/>
            <w:hideMark/>
          </w:tcPr>
          <w:p w14:paraId="40D5F3FA" w14:textId="77777777" w:rsidR="00511666" w:rsidRPr="00511666" w:rsidRDefault="00511666" w:rsidP="00511666">
            <w:pPr>
              <w:rPr>
                <w:lang w:val="en-MY"/>
              </w:rPr>
            </w:pPr>
            <w:r w:rsidRPr="00511666">
              <w:rPr>
                <w:lang w:val="en-MY"/>
              </w:rPr>
              <w:t>“Add tooltip interaction and consistent colour scheme.”</w:t>
            </w:r>
          </w:p>
        </w:tc>
        <w:tc>
          <w:tcPr>
            <w:tcW w:w="0" w:type="auto"/>
            <w:hideMark/>
          </w:tcPr>
          <w:p w14:paraId="6AFD8693" w14:textId="77777777" w:rsidR="00511666" w:rsidRPr="00511666" w:rsidRDefault="00511666" w:rsidP="00511666">
            <w:pPr>
              <w:rPr>
                <w:lang w:val="en-MY"/>
              </w:rPr>
            </w:pPr>
            <w:r w:rsidRPr="00511666">
              <w:rPr>
                <w:lang w:val="en-MY"/>
              </w:rPr>
              <w:t>Implemented hover tooltips in D3.js, applied consistent blue-orange palette.</w:t>
            </w:r>
          </w:p>
        </w:tc>
        <w:tc>
          <w:tcPr>
            <w:tcW w:w="0" w:type="auto"/>
            <w:hideMark/>
          </w:tcPr>
          <w:p w14:paraId="1B209D8E" w14:textId="77777777" w:rsidR="00511666" w:rsidRPr="00511666" w:rsidRDefault="00511666" w:rsidP="00511666">
            <w:pPr>
              <w:rPr>
                <w:lang w:val="en-MY"/>
              </w:rPr>
            </w:pPr>
            <w:r w:rsidRPr="00511666">
              <w:rPr>
                <w:lang w:val="en-MY"/>
              </w:rPr>
              <w:t>Increased interactivity and readability. Charts now visually coherent.</w:t>
            </w:r>
          </w:p>
        </w:tc>
      </w:tr>
      <w:tr w:rsidR="00511666" w:rsidRPr="00511666" w14:paraId="23AB941E" w14:textId="77777777" w:rsidTr="00511666">
        <w:tc>
          <w:tcPr>
            <w:tcW w:w="0" w:type="auto"/>
            <w:hideMark/>
          </w:tcPr>
          <w:p w14:paraId="07F68B6A" w14:textId="77777777" w:rsidR="00511666" w:rsidRPr="00511666" w:rsidRDefault="00511666" w:rsidP="00511666">
            <w:pPr>
              <w:rPr>
                <w:lang w:val="en-MY"/>
              </w:rPr>
            </w:pPr>
            <w:r w:rsidRPr="00511666">
              <w:rPr>
                <w:lang w:val="en-MY"/>
              </w:rPr>
              <w:t>Iteration 3 – Week 12</w:t>
            </w:r>
          </w:p>
        </w:tc>
        <w:tc>
          <w:tcPr>
            <w:tcW w:w="0" w:type="auto"/>
            <w:hideMark/>
          </w:tcPr>
          <w:p w14:paraId="184F2253" w14:textId="77777777" w:rsidR="00511666" w:rsidRPr="00511666" w:rsidRDefault="00511666" w:rsidP="00511666">
            <w:pPr>
              <w:rPr>
                <w:lang w:val="en-MY"/>
              </w:rPr>
            </w:pPr>
            <w:r w:rsidRPr="00511666">
              <w:rPr>
                <w:lang w:val="en-MY"/>
              </w:rPr>
              <w:t>(Insert image of Prototype 3 here)</w:t>
            </w:r>
          </w:p>
        </w:tc>
        <w:tc>
          <w:tcPr>
            <w:tcW w:w="0" w:type="auto"/>
            <w:hideMark/>
          </w:tcPr>
          <w:p w14:paraId="2EE48233" w14:textId="77777777" w:rsidR="00511666" w:rsidRPr="00511666" w:rsidRDefault="00511666" w:rsidP="00511666">
            <w:pPr>
              <w:rPr>
                <w:lang w:val="en-MY"/>
              </w:rPr>
            </w:pPr>
            <w:r w:rsidRPr="00511666">
              <w:rPr>
                <w:lang w:val="en-MY"/>
              </w:rPr>
              <w:t>“Simplify navigation bar and improve legend clarity.”</w:t>
            </w:r>
          </w:p>
        </w:tc>
        <w:tc>
          <w:tcPr>
            <w:tcW w:w="0" w:type="auto"/>
            <w:hideMark/>
          </w:tcPr>
          <w:p w14:paraId="0F63B346" w14:textId="77777777" w:rsidR="00511666" w:rsidRPr="00511666" w:rsidRDefault="00511666" w:rsidP="00511666">
            <w:pPr>
              <w:rPr>
                <w:lang w:val="en-MY"/>
              </w:rPr>
            </w:pPr>
            <w:r w:rsidRPr="00511666">
              <w:rPr>
                <w:lang w:val="en-MY"/>
              </w:rPr>
              <w:t>Redesigned navigation bar and legend using D3.js SVG. Adjusted alignment for smaller screens.</w:t>
            </w:r>
          </w:p>
        </w:tc>
        <w:tc>
          <w:tcPr>
            <w:tcW w:w="0" w:type="auto"/>
            <w:hideMark/>
          </w:tcPr>
          <w:p w14:paraId="7EE1489C" w14:textId="77777777" w:rsidR="00511666" w:rsidRPr="00511666" w:rsidRDefault="00511666" w:rsidP="00511666">
            <w:pPr>
              <w:rPr>
                <w:lang w:val="en-MY"/>
              </w:rPr>
            </w:pPr>
            <w:r w:rsidRPr="00511666">
              <w:rPr>
                <w:lang w:val="en-MY"/>
              </w:rPr>
              <w:t>Navigation now smoother; legends are more intuitive, improving storytelling flow.</w:t>
            </w:r>
          </w:p>
        </w:tc>
      </w:tr>
    </w:tbl>
    <w:p w14:paraId="73960267" w14:textId="77777777" w:rsidR="00877BCE" w:rsidRPr="000E55BD" w:rsidRDefault="00877BCE" w:rsidP="000E55BD">
      <w:pPr>
        <w:pStyle w:val="Heading2"/>
        <w:rPr>
          <w:lang w:val="en-MY"/>
        </w:rPr>
      </w:pPr>
      <w:r w:rsidRPr="000E55BD">
        <w:rPr>
          <w:lang w:val="en-MY"/>
        </w:rPr>
        <w:t>4.2 Usability evlauation</w:t>
      </w:r>
    </w:p>
    <w:p w14:paraId="5CE728F2" w14:textId="77777777" w:rsidR="00877BCE" w:rsidRDefault="00877BCE" w:rsidP="000F3AEB">
      <w:pPr>
        <w:pStyle w:val="ListParagraph"/>
        <w:numPr>
          <w:ilvl w:val="0"/>
          <w:numId w:val="10"/>
        </w:numPr>
        <w:rPr>
          <w:lang w:val="en-MY"/>
        </w:rPr>
      </w:pPr>
      <w:r w:rsidRPr="000E55BD">
        <w:rPr>
          <w:lang w:val="en-MY"/>
        </w:rPr>
        <w:t>Conduct a usability evaluation</w:t>
      </w:r>
    </w:p>
    <w:p w14:paraId="6A628386" w14:textId="394482AF" w:rsidR="00132A1C" w:rsidRPr="00132A1C" w:rsidRDefault="00132A1C" w:rsidP="000F3AEB">
      <w:pPr>
        <w:pStyle w:val="ListParagraph"/>
        <w:numPr>
          <w:ilvl w:val="0"/>
          <w:numId w:val="10"/>
        </w:numPr>
        <w:rPr>
          <w:lang w:val="en-MY"/>
        </w:rPr>
      </w:pPr>
      <w:r w:rsidRPr="00132A1C">
        <w:rPr>
          <w:lang w:val="en-MY"/>
        </w:rPr>
        <w:t>After the final iteration:</w:t>
      </w:r>
    </w:p>
    <w:p w14:paraId="5ACE1637" w14:textId="338B3102" w:rsidR="00132A1C" w:rsidRPr="00132A1C" w:rsidRDefault="00132A1C" w:rsidP="000F3AEB">
      <w:pPr>
        <w:pStyle w:val="ListParagraph"/>
        <w:numPr>
          <w:ilvl w:val="1"/>
          <w:numId w:val="10"/>
        </w:numPr>
        <w:rPr>
          <w:lang w:val="en-MY"/>
        </w:rPr>
      </w:pPr>
      <w:r w:rsidRPr="00132A1C">
        <w:rPr>
          <w:lang w:val="en-MY"/>
        </w:rPr>
        <w:t>Conduct a short usability test with 3–5 participants.</w:t>
      </w:r>
    </w:p>
    <w:p w14:paraId="739F992B" w14:textId="2194BA11" w:rsidR="00132A1C" w:rsidRPr="00132A1C" w:rsidRDefault="00132A1C" w:rsidP="000F3AEB">
      <w:pPr>
        <w:pStyle w:val="ListParagraph"/>
        <w:numPr>
          <w:ilvl w:val="1"/>
          <w:numId w:val="10"/>
        </w:numPr>
        <w:rPr>
          <w:lang w:val="en-MY"/>
        </w:rPr>
      </w:pPr>
      <w:r w:rsidRPr="00132A1C">
        <w:rPr>
          <w:lang w:val="en-MY"/>
        </w:rPr>
        <w:t>Provide 2–3 test tasks (e.g., identify highest offence rate, compare states).</w:t>
      </w:r>
    </w:p>
    <w:p w14:paraId="152756EB" w14:textId="5B6CDA72" w:rsidR="00132A1C" w:rsidRPr="00132A1C" w:rsidRDefault="00132A1C" w:rsidP="000F3AEB">
      <w:pPr>
        <w:pStyle w:val="ListParagraph"/>
        <w:numPr>
          <w:ilvl w:val="1"/>
          <w:numId w:val="10"/>
        </w:numPr>
        <w:rPr>
          <w:lang w:val="en-MY"/>
        </w:rPr>
      </w:pPr>
      <w:r w:rsidRPr="00132A1C">
        <w:rPr>
          <w:lang w:val="en-MY"/>
        </w:rPr>
        <w:t>Collect feedback and summarise findings.</w:t>
      </w:r>
    </w:p>
    <w:p w14:paraId="6C74D32D" w14:textId="400F0A98" w:rsidR="00132A1C" w:rsidRPr="00132A1C" w:rsidRDefault="00132A1C" w:rsidP="000F3AEB">
      <w:pPr>
        <w:pStyle w:val="ListParagraph"/>
        <w:numPr>
          <w:ilvl w:val="0"/>
          <w:numId w:val="10"/>
        </w:numPr>
        <w:rPr>
          <w:lang w:val="en-MY"/>
        </w:rPr>
      </w:pPr>
      <w:r w:rsidRPr="00132A1C">
        <w:rPr>
          <w:lang w:val="en-MY"/>
        </w:rPr>
        <w:t>Include:</w:t>
      </w:r>
    </w:p>
    <w:p w14:paraId="340583C4" w14:textId="74BEECD0" w:rsidR="00132A1C" w:rsidRPr="00132A1C" w:rsidRDefault="00132A1C" w:rsidP="000F3AEB">
      <w:pPr>
        <w:pStyle w:val="ListParagraph"/>
        <w:numPr>
          <w:ilvl w:val="1"/>
          <w:numId w:val="10"/>
        </w:numPr>
        <w:rPr>
          <w:lang w:val="en-MY"/>
        </w:rPr>
      </w:pPr>
      <w:r w:rsidRPr="00132A1C">
        <w:rPr>
          <w:lang w:val="en-MY"/>
        </w:rPr>
        <w:t>Participant details (anonymised)</w:t>
      </w:r>
    </w:p>
    <w:p w14:paraId="6436AF8E" w14:textId="2FABD1CE" w:rsidR="00132A1C" w:rsidRPr="00132A1C" w:rsidRDefault="00132A1C" w:rsidP="000F3AEB">
      <w:pPr>
        <w:pStyle w:val="ListParagraph"/>
        <w:numPr>
          <w:ilvl w:val="1"/>
          <w:numId w:val="10"/>
        </w:numPr>
        <w:rPr>
          <w:lang w:val="en-MY"/>
        </w:rPr>
      </w:pPr>
      <w:r w:rsidRPr="00132A1C">
        <w:rPr>
          <w:lang w:val="en-MY"/>
        </w:rPr>
        <w:t>Method used (observation, think-aloud, etc.)</w:t>
      </w:r>
    </w:p>
    <w:p w14:paraId="7DCE5517" w14:textId="72A1F6F9" w:rsidR="007952D1" w:rsidRDefault="00132A1C" w:rsidP="000F3AEB">
      <w:pPr>
        <w:pStyle w:val="ListParagraph"/>
        <w:numPr>
          <w:ilvl w:val="1"/>
          <w:numId w:val="10"/>
        </w:numPr>
        <w:rPr>
          <w:lang w:val="en-MY"/>
        </w:rPr>
      </w:pPr>
      <w:r w:rsidRPr="00132A1C">
        <w:rPr>
          <w:lang w:val="en-MY"/>
        </w:rPr>
        <w:t>Summary of key findings and adjustments made</w:t>
      </w:r>
      <w:r w:rsidR="003B59A9">
        <w:rPr>
          <w:lang w:val="en-MY"/>
        </w:rPr>
        <w:t xml:space="preserve"> (reflection. </w:t>
      </w:r>
    </w:p>
    <w:p w14:paraId="1ECDE278" w14:textId="4F185596" w:rsidR="00F54E57" w:rsidRPr="00F54E57" w:rsidRDefault="00F54E57" w:rsidP="00F54E57">
      <w:pPr>
        <w:pStyle w:val="Caption"/>
        <w:jc w:val="center"/>
        <w:rPr>
          <w:lang w:val="en-MY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E628F">
        <w:rPr>
          <w:noProof/>
        </w:rPr>
        <w:t>11</w:t>
      </w:r>
      <w:r>
        <w:fldChar w:fldCharType="end"/>
      </w:r>
      <w:r>
        <w:t>: Participant Summary (Example)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4"/>
        <w:gridCol w:w="2045"/>
        <w:gridCol w:w="2097"/>
        <w:gridCol w:w="1418"/>
        <w:gridCol w:w="1626"/>
      </w:tblGrid>
      <w:tr w:rsidR="00F54E57" w:rsidRPr="00F54E57" w14:paraId="0159CF2C" w14:textId="77777777" w:rsidTr="00F54E57">
        <w:tc>
          <w:tcPr>
            <w:tcW w:w="0" w:type="auto"/>
            <w:hideMark/>
          </w:tcPr>
          <w:p w14:paraId="4E49AFC6" w14:textId="77777777" w:rsidR="00F54E57" w:rsidRPr="00F54E57" w:rsidRDefault="00F54E57" w:rsidP="00F54E57">
            <w:pPr>
              <w:rPr>
                <w:b/>
                <w:bCs/>
                <w:lang w:val="en-MY"/>
              </w:rPr>
            </w:pPr>
            <w:r w:rsidRPr="00F54E57">
              <w:rPr>
                <w:b/>
                <w:bCs/>
                <w:lang w:val="en-MY"/>
              </w:rPr>
              <w:t>Participant ID</w:t>
            </w:r>
          </w:p>
        </w:tc>
        <w:tc>
          <w:tcPr>
            <w:tcW w:w="0" w:type="auto"/>
            <w:hideMark/>
          </w:tcPr>
          <w:p w14:paraId="7BE91A90" w14:textId="77777777" w:rsidR="00F54E57" w:rsidRPr="00F54E57" w:rsidRDefault="00F54E57" w:rsidP="00F54E57">
            <w:pPr>
              <w:rPr>
                <w:b/>
                <w:bCs/>
                <w:lang w:val="en-MY"/>
              </w:rPr>
            </w:pPr>
            <w:r w:rsidRPr="00F54E57">
              <w:rPr>
                <w:b/>
                <w:bCs/>
                <w:lang w:val="en-MY"/>
              </w:rPr>
              <w:t>Background</w:t>
            </w:r>
          </w:p>
        </w:tc>
        <w:tc>
          <w:tcPr>
            <w:tcW w:w="0" w:type="auto"/>
            <w:hideMark/>
          </w:tcPr>
          <w:p w14:paraId="38AD0C23" w14:textId="77777777" w:rsidR="00F54E57" w:rsidRPr="00F54E57" w:rsidRDefault="00F54E57" w:rsidP="00F54E57">
            <w:pPr>
              <w:rPr>
                <w:b/>
                <w:bCs/>
                <w:lang w:val="en-MY"/>
              </w:rPr>
            </w:pPr>
            <w:r w:rsidRPr="00F54E57">
              <w:rPr>
                <w:b/>
                <w:bCs/>
                <w:lang w:val="en-MY"/>
              </w:rPr>
              <w:t>Familiarity with Data Visualisations</w:t>
            </w:r>
          </w:p>
        </w:tc>
        <w:tc>
          <w:tcPr>
            <w:tcW w:w="0" w:type="auto"/>
            <w:hideMark/>
          </w:tcPr>
          <w:p w14:paraId="61B75E13" w14:textId="77777777" w:rsidR="00F54E57" w:rsidRPr="00F54E57" w:rsidRDefault="00F54E57" w:rsidP="00F54E57">
            <w:pPr>
              <w:rPr>
                <w:b/>
                <w:bCs/>
                <w:lang w:val="en-MY"/>
              </w:rPr>
            </w:pPr>
            <w:r w:rsidRPr="00F54E57">
              <w:rPr>
                <w:b/>
                <w:bCs/>
                <w:lang w:val="en-MY"/>
              </w:rPr>
              <w:t>Device Used</w:t>
            </w:r>
          </w:p>
        </w:tc>
        <w:tc>
          <w:tcPr>
            <w:tcW w:w="0" w:type="auto"/>
            <w:hideMark/>
          </w:tcPr>
          <w:p w14:paraId="52A0E40E" w14:textId="77777777" w:rsidR="00F54E57" w:rsidRPr="00F54E57" w:rsidRDefault="00F54E57" w:rsidP="00F54E57">
            <w:pPr>
              <w:rPr>
                <w:b/>
                <w:bCs/>
                <w:lang w:val="en-MY"/>
              </w:rPr>
            </w:pPr>
            <w:r w:rsidRPr="00F54E57">
              <w:rPr>
                <w:b/>
                <w:bCs/>
                <w:lang w:val="en-MY"/>
              </w:rPr>
              <w:t>Testing Method</w:t>
            </w:r>
          </w:p>
        </w:tc>
      </w:tr>
      <w:tr w:rsidR="00F54E57" w:rsidRPr="00F54E57" w14:paraId="567825CF" w14:textId="77777777" w:rsidTr="00F54E57">
        <w:tc>
          <w:tcPr>
            <w:tcW w:w="0" w:type="auto"/>
            <w:hideMark/>
          </w:tcPr>
          <w:p w14:paraId="6D6D758B" w14:textId="77777777" w:rsidR="00F54E57" w:rsidRPr="00F54E57" w:rsidRDefault="00F54E57" w:rsidP="00F54E57">
            <w:pPr>
              <w:rPr>
                <w:lang w:val="en-MY"/>
              </w:rPr>
            </w:pPr>
            <w:r w:rsidRPr="00F54E57">
              <w:rPr>
                <w:lang w:val="en-MY"/>
              </w:rPr>
              <w:t>P1</w:t>
            </w:r>
          </w:p>
        </w:tc>
        <w:tc>
          <w:tcPr>
            <w:tcW w:w="0" w:type="auto"/>
            <w:hideMark/>
          </w:tcPr>
          <w:p w14:paraId="1B4335EF" w14:textId="77777777" w:rsidR="00F54E57" w:rsidRPr="00F54E57" w:rsidRDefault="00F54E57" w:rsidP="00F54E57">
            <w:pPr>
              <w:rPr>
                <w:lang w:val="en-MY"/>
              </w:rPr>
            </w:pPr>
            <w:r w:rsidRPr="00F54E57">
              <w:rPr>
                <w:lang w:val="en-MY"/>
              </w:rPr>
              <w:t>Postgraduate student in Data Science</w:t>
            </w:r>
          </w:p>
        </w:tc>
        <w:tc>
          <w:tcPr>
            <w:tcW w:w="0" w:type="auto"/>
            <w:hideMark/>
          </w:tcPr>
          <w:p w14:paraId="7C78C825" w14:textId="77777777" w:rsidR="00F54E57" w:rsidRPr="00F54E57" w:rsidRDefault="00F54E57" w:rsidP="00F54E57">
            <w:pPr>
              <w:rPr>
                <w:lang w:val="en-MY"/>
              </w:rPr>
            </w:pPr>
            <w:r w:rsidRPr="00F54E57">
              <w:rPr>
                <w:lang w:val="en-MY"/>
              </w:rPr>
              <w:t>High</w:t>
            </w:r>
          </w:p>
        </w:tc>
        <w:tc>
          <w:tcPr>
            <w:tcW w:w="0" w:type="auto"/>
            <w:hideMark/>
          </w:tcPr>
          <w:p w14:paraId="40A327BB" w14:textId="77777777" w:rsidR="00F54E57" w:rsidRPr="00F54E57" w:rsidRDefault="00F54E57" w:rsidP="00F54E57">
            <w:pPr>
              <w:rPr>
                <w:lang w:val="en-MY"/>
              </w:rPr>
            </w:pPr>
            <w:r w:rsidRPr="00F54E57">
              <w:rPr>
                <w:lang w:val="en-MY"/>
              </w:rPr>
              <w:t>Laptop (Windows)</w:t>
            </w:r>
          </w:p>
        </w:tc>
        <w:tc>
          <w:tcPr>
            <w:tcW w:w="0" w:type="auto"/>
            <w:hideMark/>
          </w:tcPr>
          <w:p w14:paraId="4E38072D" w14:textId="77777777" w:rsidR="00F54E57" w:rsidRPr="00F54E57" w:rsidRDefault="00F54E57" w:rsidP="00F54E57">
            <w:pPr>
              <w:rPr>
                <w:lang w:val="en-MY"/>
              </w:rPr>
            </w:pPr>
            <w:r w:rsidRPr="00F54E57">
              <w:rPr>
                <w:lang w:val="en-MY"/>
              </w:rPr>
              <w:t>Think-Aloud Observation</w:t>
            </w:r>
          </w:p>
        </w:tc>
      </w:tr>
      <w:tr w:rsidR="00F54E57" w:rsidRPr="00F54E57" w14:paraId="15EBBD6B" w14:textId="77777777" w:rsidTr="00F54E57">
        <w:tc>
          <w:tcPr>
            <w:tcW w:w="0" w:type="auto"/>
            <w:hideMark/>
          </w:tcPr>
          <w:p w14:paraId="5A4F5595" w14:textId="77777777" w:rsidR="00F54E57" w:rsidRPr="00F54E57" w:rsidRDefault="00F54E57" w:rsidP="00F54E57">
            <w:pPr>
              <w:rPr>
                <w:lang w:val="en-MY"/>
              </w:rPr>
            </w:pPr>
            <w:r w:rsidRPr="00F54E57">
              <w:rPr>
                <w:lang w:val="en-MY"/>
              </w:rPr>
              <w:t>P2</w:t>
            </w:r>
          </w:p>
        </w:tc>
        <w:tc>
          <w:tcPr>
            <w:tcW w:w="0" w:type="auto"/>
            <w:hideMark/>
          </w:tcPr>
          <w:p w14:paraId="309317BC" w14:textId="77777777" w:rsidR="00F54E57" w:rsidRPr="00F54E57" w:rsidRDefault="00F54E57" w:rsidP="00F54E57">
            <w:pPr>
              <w:rPr>
                <w:lang w:val="en-MY"/>
              </w:rPr>
            </w:pPr>
            <w:r w:rsidRPr="00F54E57">
              <w:rPr>
                <w:lang w:val="en-MY"/>
              </w:rPr>
              <w:t>Undergraduate in Business Analytics</w:t>
            </w:r>
          </w:p>
        </w:tc>
        <w:tc>
          <w:tcPr>
            <w:tcW w:w="0" w:type="auto"/>
            <w:hideMark/>
          </w:tcPr>
          <w:p w14:paraId="160262A3" w14:textId="77777777" w:rsidR="00F54E57" w:rsidRPr="00F54E57" w:rsidRDefault="00F54E57" w:rsidP="00F54E57">
            <w:pPr>
              <w:rPr>
                <w:lang w:val="en-MY"/>
              </w:rPr>
            </w:pPr>
            <w:r w:rsidRPr="00F54E57">
              <w:rPr>
                <w:lang w:val="en-MY"/>
              </w:rPr>
              <w:t>Medium</w:t>
            </w:r>
          </w:p>
        </w:tc>
        <w:tc>
          <w:tcPr>
            <w:tcW w:w="0" w:type="auto"/>
            <w:hideMark/>
          </w:tcPr>
          <w:p w14:paraId="748ECACC" w14:textId="77777777" w:rsidR="00F54E57" w:rsidRPr="00F54E57" w:rsidRDefault="00F54E57" w:rsidP="00F54E57">
            <w:pPr>
              <w:rPr>
                <w:lang w:val="en-MY"/>
              </w:rPr>
            </w:pPr>
            <w:r w:rsidRPr="00F54E57">
              <w:rPr>
                <w:lang w:val="en-MY"/>
              </w:rPr>
              <w:t>Laptop (Mac)</w:t>
            </w:r>
          </w:p>
        </w:tc>
        <w:tc>
          <w:tcPr>
            <w:tcW w:w="0" w:type="auto"/>
            <w:hideMark/>
          </w:tcPr>
          <w:p w14:paraId="2506EE2B" w14:textId="77777777" w:rsidR="00F54E57" w:rsidRPr="00F54E57" w:rsidRDefault="00F54E57" w:rsidP="00F54E57">
            <w:pPr>
              <w:rPr>
                <w:lang w:val="en-MY"/>
              </w:rPr>
            </w:pPr>
            <w:r w:rsidRPr="00F54E57">
              <w:rPr>
                <w:lang w:val="en-MY"/>
              </w:rPr>
              <w:t>Observation and Notes</w:t>
            </w:r>
          </w:p>
        </w:tc>
      </w:tr>
    </w:tbl>
    <w:p w14:paraId="7FD741B2" w14:textId="77777777" w:rsidR="00F54E57" w:rsidRDefault="00F54E57" w:rsidP="00F54E57">
      <w:pPr>
        <w:rPr>
          <w:lang w:val="en-MY"/>
        </w:rPr>
      </w:pPr>
    </w:p>
    <w:p w14:paraId="5D1A78C0" w14:textId="37820A9D" w:rsidR="00F839D5" w:rsidRDefault="00F839D5" w:rsidP="00F839D5">
      <w:pPr>
        <w:pStyle w:val="Caption"/>
        <w:keepNext/>
        <w:jc w:val="center"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E628F">
        <w:rPr>
          <w:noProof/>
        </w:rPr>
        <w:t>12</w:t>
      </w:r>
      <w:r>
        <w:fldChar w:fldCharType="end"/>
      </w:r>
      <w:r>
        <w:t xml:space="preserve">: </w:t>
      </w:r>
      <w:r w:rsidR="003E628F">
        <w:t>Usability Test Tasks and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9"/>
        <w:gridCol w:w="2090"/>
        <w:gridCol w:w="2365"/>
        <w:gridCol w:w="1551"/>
        <w:gridCol w:w="1885"/>
      </w:tblGrid>
      <w:tr w:rsidR="0090189E" w:rsidRPr="0090189E" w14:paraId="050B2B01" w14:textId="77777777" w:rsidTr="0090189E">
        <w:tc>
          <w:tcPr>
            <w:tcW w:w="0" w:type="auto"/>
            <w:hideMark/>
          </w:tcPr>
          <w:p w14:paraId="350A9B14" w14:textId="77777777" w:rsidR="0090189E" w:rsidRPr="0090189E" w:rsidRDefault="0090189E" w:rsidP="0090189E">
            <w:pPr>
              <w:rPr>
                <w:b/>
                <w:bCs/>
                <w:lang w:val="en-MY"/>
              </w:rPr>
            </w:pPr>
            <w:r w:rsidRPr="0090189E">
              <w:rPr>
                <w:b/>
                <w:bCs/>
                <w:lang w:val="en-MY"/>
              </w:rPr>
              <w:t>Task ID</w:t>
            </w:r>
          </w:p>
        </w:tc>
        <w:tc>
          <w:tcPr>
            <w:tcW w:w="0" w:type="auto"/>
            <w:hideMark/>
          </w:tcPr>
          <w:p w14:paraId="72EC282D" w14:textId="77777777" w:rsidR="0090189E" w:rsidRPr="0090189E" w:rsidRDefault="0090189E" w:rsidP="0090189E">
            <w:pPr>
              <w:rPr>
                <w:b/>
                <w:bCs/>
                <w:lang w:val="en-MY"/>
              </w:rPr>
            </w:pPr>
            <w:r w:rsidRPr="0090189E">
              <w:rPr>
                <w:b/>
                <w:bCs/>
                <w:lang w:val="en-MY"/>
              </w:rPr>
              <w:t>Test Task Description</w:t>
            </w:r>
          </w:p>
        </w:tc>
        <w:tc>
          <w:tcPr>
            <w:tcW w:w="0" w:type="auto"/>
            <w:hideMark/>
          </w:tcPr>
          <w:p w14:paraId="68CE4559" w14:textId="77777777" w:rsidR="0090189E" w:rsidRPr="0090189E" w:rsidRDefault="0090189E" w:rsidP="0090189E">
            <w:pPr>
              <w:rPr>
                <w:b/>
                <w:bCs/>
                <w:lang w:val="en-MY"/>
              </w:rPr>
            </w:pPr>
            <w:r w:rsidRPr="0090189E">
              <w:rPr>
                <w:b/>
                <w:bCs/>
                <w:lang w:val="en-MY"/>
              </w:rPr>
              <w:t>Purpose of the Task</w:t>
            </w:r>
          </w:p>
        </w:tc>
        <w:tc>
          <w:tcPr>
            <w:tcW w:w="0" w:type="auto"/>
            <w:hideMark/>
          </w:tcPr>
          <w:p w14:paraId="4C47630A" w14:textId="77777777" w:rsidR="0090189E" w:rsidRPr="0090189E" w:rsidRDefault="0090189E" w:rsidP="0090189E">
            <w:pPr>
              <w:rPr>
                <w:b/>
                <w:bCs/>
                <w:lang w:val="en-MY"/>
              </w:rPr>
            </w:pPr>
            <w:r w:rsidRPr="0090189E">
              <w:rPr>
                <w:b/>
                <w:bCs/>
                <w:lang w:val="en-MY"/>
              </w:rPr>
              <w:t>Method Used</w:t>
            </w:r>
          </w:p>
        </w:tc>
        <w:tc>
          <w:tcPr>
            <w:tcW w:w="0" w:type="auto"/>
            <w:hideMark/>
          </w:tcPr>
          <w:p w14:paraId="69AF4C33" w14:textId="77777777" w:rsidR="0090189E" w:rsidRPr="0090189E" w:rsidRDefault="0090189E" w:rsidP="0090189E">
            <w:pPr>
              <w:rPr>
                <w:b/>
                <w:bCs/>
                <w:lang w:val="en-MY"/>
              </w:rPr>
            </w:pPr>
            <w:r w:rsidRPr="0090189E">
              <w:rPr>
                <w:b/>
                <w:bCs/>
                <w:lang w:val="en-MY"/>
              </w:rPr>
              <w:t>Success Criteria</w:t>
            </w:r>
          </w:p>
        </w:tc>
      </w:tr>
      <w:tr w:rsidR="0090189E" w:rsidRPr="0090189E" w14:paraId="06299DB8" w14:textId="77777777" w:rsidTr="0090189E">
        <w:tc>
          <w:tcPr>
            <w:tcW w:w="0" w:type="auto"/>
            <w:hideMark/>
          </w:tcPr>
          <w:p w14:paraId="187D7D1D" w14:textId="77777777" w:rsidR="0090189E" w:rsidRPr="0090189E" w:rsidRDefault="0090189E" w:rsidP="0090189E">
            <w:pPr>
              <w:rPr>
                <w:lang w:val="en-MY"/>
              </w:rPr>
            </w:pPr>
            <w:r w:rsidRPr="0090189E">
              <w:rPr>
                <w:lang w:val="en-MY"/>
              </w:rPr>
              <w:t>T1</w:t>
            </w:r>
          </w:p>
        </w:tc>
        <w:tc>
          <w:tcPr>
            <w:tcW w:w="0" w:type="auto"/>
            <w:hideMark/>
          </w:tcPr>
          <w:p w14:paraId="21357A68" w14:textId="77777777" w:rsidR="0090189E" w:rsidRPr="0090189E" w:rsidRDefault="0090189E" w:rsidP="0090189E">
            <w:pPr>
              <w:rPr>
                <w:lang w:val="en-MY"/>
              </w:rPr>
            </w:pPr>
            <w:r w:rsidRPr="0090189E">
              <w:rPr>
                <w:lang w:val="en-MY"/>
              </w:rPr>
              <w:t>Identify which jurisdiction had the highest fines per 10,000 licences in 2024.</w:t>
            </w:r>
          </w:p>
        </w:tc>
        <w:tc>
          <w:tcPr>
            <w:tcW w:w="0" w:type="auto"/>
            <w:hideMark/>
          </w:tcPr>
          <w:p w14:paraId="1BA5BC74" w14:textId="77777777" w:rsidR="0090189E" w:rsidRPr="0090189E" w:rsidRDefault="0090189E" w:rsidP="0090189E">
            <w:pPr>
              <w:rPr>
                <w:lang w:val="en-MY"/>
              </w:rPr>
            </w:pPr>
            <w:r w:rsidRPr="0090189E">
              <w:rPr>
                <w:lang w:val="en-MY"/>
              </w:rPr>
              <w:t>Test the clarity of comparative charts (bar/choropleth).</w:t>
            </w:r>
          </w:p>
        </w:tc>
        <w:tc>
          <w:tcPr>
            <w:tcW w:w="0" w:type="auto"/>
            <w:hideMark/>
          </w:tcPr>
          <w:p w14:paraId="403B6B5B" w14:textId="77777777" w:rsidR="0090189E" w:rsidRPr="0090189E" w:rsidRDefault="0090189E" w:rsidP="0090189E">
            <w:pPr>
              <w:rPr>
                <w:lang w:val="en-MY"/>
              </w:rPr>
            </w:pPr>
            <w:r w:rsidRPr="0090189E">
              <w:rPr>
                <w:lang w:val="en-MY"/>
              </w:rPr>
              <w:t>Observation + Think-Aloud</w:t>
            </w:r>
          </w:p>
        </w:tc>
        <w:tc>
          <w:tcPr>
            <w:tcW w:w="0" w:type="auto"/>
            <w:hideMark/>
          </w:tcPr>
          <w:p w14:paraId="42926B42" w14:textId="77777777" w:rsidR="0090189E" w:rsidRPr="0090189E" w:rsidRDefault="0090189E" w:rsidP="0090189E">
            <w:pPr>
              <w:rPr>
                <w:lang w:val="en-MY"/>
              </w:rPr>
            </w:pPr>
            <w:r w:rsidRPr="0090189E">
              <w:rPr>
                <w:lang w:val="en-MY"/>
              </w:rPr>
              <w:t>Participant can locate and interpret correct data within 30 seconds.</w:t>
            </w:r>
          </w:p>
        </w:tc>
      </w:tr>
      <w:tr w:rsidR="0090189E" w:rsidRPr="0090189E" w14:paraId="5EDB2A82" w14:textId="77777777" w:rsidTr="0090189E">
        <w:tc>
          <w:tcPr>
            <w:tcW w:w="0" w:type="auto"/>
            <w:hideMark/>
          </w:tcPr>
          <w:p w14:paraId="05944E0D" w14:textId="77777777" w:rsidR="0090189E" w:rsidRPr="0090189E" w:rsidRDefault="0090189E" w:rsidP="0090189E">
            <w:pPr>
              <w:rPr>
                <w:lang w:val="en-MY"/>
              </w:rPr>
            </w:pPr>
            <w:r w:rsidRPr="0090189E">
              <w:rPr>
                <w:lang w:val="en-MY"/>
              </w:rPr>
              <w:t>T2</w:t>
            </w:r>
          </w:p>
        </w:tc>
        <w:tc>
          <w:tcPr>
            <w:tcW w:w="0" w:type="auto"/>
            <w:hideMark/>
          </w:tcPr>
          <w:p w14:paraId="2582F0A9" w14:textId="77777777" w:rsidR="0090189E" w:rsidRPr="0090189E" w:rsidRDefault="0090189E" w:rsidP="0090189E">
            <w:pPr>
              <w:rPr>
                <w:lang w:val="en-MY"/>
              </w:rPr>
            </w:pPr>
            <w:r w:rsidRPr="0090189E">
              <w:rPr>
                <w:lang w:val="en-MY"/>
              </w:rPr>
              <w:t>Compare speeding offences before and during COVID-19 (2019–2021).</w:t>
            </w:r>
          </w:p>
        </w:tc>
        <w:tc>
          <w:tcPr>
            <w:tcW w:w="0" w:type="auto"/>
            <w:hideMark/>
          </w:tcPr>
          <w:p w14:paraId="2B57561E" w14:textId="77777777" w:rsidR="0090189E" w:rsidRPr="0090189E" w:rsidRDefault="0090189E" w:rsidP="0090189E">
            <w:pPr>
              <w:rPr>
                <w:lang w:val="en-MY"/>
              </w:rPr>
            </w:pPr>
            <w:r w:rsidRPr="0090189E">
              <w:rPr>
                <w:lang w:val="en-MY"/>
              </w:rPr>
              <w:t>Assess how well users can filter and understand time-series data.</w:t>
            </w:r>
          </w:p>
        </w:tc>
        <w:tc>
          <w:tcPr>
            <w:tcW w:w="0" w:type="auto"/>
            <w:hideMark/>
          </w:tcPr>
          <w:p w14:paraId="508F84C1" w14:textId="77777777" w:rsidR="0090189E" w:rsidRPr="0090189E" w:rsidRDefault="0090189E" w:rsidP="0090189E">
            <w:pPr>
              <w:rPr>
                <w:lang w:val="en-MY"/>
              </w:rPr>
            </w:pPr>
            <w:r w:rsidRPr="0090189E">
              <w:rPr>
                <w:lang w:val="en-MY"/>
              </w:rPr>
              <w:t>Think-Aloud</w:t>
            </w:r>
          </w:p>
        </w:tc>
        <w:tc>
          <w:tcPr>
            <w:tcW w:w="0" w:type="auto"/>
            <w:hideMark/>
          </w:tcPr>
          <w:p w14:paraId="2CE4C15F" w14:textId="77777777" w:rsidR="0090189E" w:rsidRPr="0090189E" w:rsidRDefault="0090189E" w:rsidP="0090189E">
            <w:pPr>
              <w:rPr>
                <w:lang w:val="en-MY"/>
              </w:rPr>
            </w:pPr>
            <w:r w:rsidRPr="0090189E">
              <w:rPr>
                <w:lang w:val="en-MY"/>
              </w:rPr>
              <w:t>Participant uses slider or filter to isolate time range and explains trend.</w:t>
            </w:r>
          </w:p>
        </w:tc>
      </w:tr>
      <w:tr w:rsidR="0090189E" w:rsidRPr="0090189E" w14:paraId="332879AE" w14:textId="77777777" w:rsidTr="0090189E">
        <w:tc>
          <w:tcPr>
            <w:tcW w:w="0" w:type="auto"/>
          </w:tcPr>
          <w:p w14:paraId="18FAA4A1" w14:textId="1DFA0C5F" w:rsidR="0090189E" w:rsidRPr="0090189E" w:rsidRDefault="0090189E" w:rsidP="0090189E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628A8170" w14:textId="3AC1201F" w:rsidR="0090189E" w:rsidRPr="0090189E" w:rsidRDefault="0090189E" w:rsidP="0090189E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7694946E" w14:textId="3761B748" w:rsidR="0090189E" w:rsidRPr="0090189E" w:rsidRDefault="0090189E" w:rsidP="0090189E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3D0F2BA2" w14:textId="2C042DE7" w:rsidR="0090189E" w:rsidRPr="0090189E" w:rsidRDefault="0090189E" w:rsidP="0090189E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0A09C072" w14:textId="7452EABC" w:rsidR="0090189E" w:rsidRPr="0090189E" w:rsidRDefault="0090189E" w:rsidP="0090189E">
            <w:pPr>
              <w:rPr>
                <w:lang w:val="en-MY"/>
              </w:rPr>
            </w:pPr>
          </w:p>
        </w:tc>
      </w:tr>
      <w:tr w:rsidR="0090189E" w:rsidRPr="0090189E" w14:paraId="4F014728" w14:textId="77777777" w:rsidTr="0090189E">
        <w:tc>
          <w:tcPr>
            <w:tcW w:w="0" w:type="auto"/>
          </w:tcPr>
          <w:p w14:paraId="32D0DEC1" w14:textId="5690818A" w:rsidR="0090189E" w:rsidRPr="0090189E" w:rsidRDefault="0090189E" w:rsidP="0090189E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11FE6417" w14:textId="2338D6AD" w:rsidR="0090189E" w:rsidRPr="0090189E" w:rsidRDefault="0090189E" w:rsidP="0090189E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67526EE4" w14:textId="7643D46A" w:rsidR="0090189E" w:rsidRPr="0090189E" w:rsidRDefault="0090189E" w:rsidP="0090189E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607504EE" w14:textId="0DCFC1A0" w:rsidR="0090189E" w:rsidRPr="0090189E" w:rsidRDefault="0090189E" w:rsidP="0090189E">
            <w:pPr>
              <w:rPr>
                <w:lang w:val="en-MY"/>
              </w:rPr>
            </w:pPr>
          </w:p>
        </w:tc>
        <w:tc>
          <w:tcPr>
            <w:tcW w:w="0" w:type="auto"/>
          </w:tcPr>
          <w:p w14:paraId="044B1214" w14:textId="1CB95A73" w:rsidR="0090189E" w:rsidRPr="0090189E" w:rsidRDefault="0090189E" w:rsidP="0090189E">
            <w:pPr>
              <w:rPr>
                <w:lang w:val="en-MY"/>
              </w:rPr>
            </w:pPr>
          </w:p>
        </w:tc>
      </w:tr>
    </w:tbl>
    <w:p w14:paraId="32E1CDDB" w14:textId="77777777" w:rsidR="003E628F" w:rsidRDefault="003E628F" w:rsidP="003E628F">
      <w:pPr>
        <w:pStyle w:val="Caption"/>
        <w:keepNext/>
      </w:pPr>
    </w:p>
    <w:p w14:paraId="763C5E5E" w14:textId="7445BFF3" w:rsidR="003E628F" w:rsidRDefault="003E628F" w:rsidP="003E628F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>: Summary of Key Findings and Adjustments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019"/>
        <w:gridCol w:w="2497"/>
        <w:gridCol w:w="2840"/>
        <w:gridCol w:w="2004"/>
      </w:tblGrid>
      <w:tr w:rsidR="003E628F" w:rsidRPr="003E628F" w14:paraId="020830AE" w14:textId="77777777" w:rsidTr="003E628F">
        <w:tc>
          <w:tcPr>
            <w:tcW w:w="0" w:type="auto"/>
            <w:hideMark/>
          </w:tcPr>
          <w:p w14:paraId="6BECC882" w14:textId="77777777" w:rsidR="003E628F" w:rsidRPr="003E628F" w:rsidRDefault="003E628F" w:rsidP="003E628F">
            <w:pPr>
              <w:rPr>
                <w:b/>
                <w:bCs/>
                <w:lang w:val="en-MY" w:eastAsia="zh-CN"/>
              </w:rPr>
            </w:pPr>
            <w:r w:rsidRPr="003E628F">
              <w:rPr>
                <w:b/>
                <w:bCs/>
                <w:lang w:val="en-MY" w:eastAsia="zh-CN"/>
              </w:rPr>
              <w:t>Issue / Observation</w:t>
            </w:r>
          </w:p>
        </w:tc>
        <w:tc>
          <w:tcPr>
            <w:tcW w:w="0" w:type="auto"/>
            <w:hideMark/>
          </w:tcPr>
          <w:p w14:paraId="75D516C4" w14:textId="77777777" w:rsidR="003E628F" w:rsidRPr="003E628F" w:rsidRDefault="003E628F" w:rsidP="003E628F">
            <w:pPr>
              <w:rPr>
                <w:b/>
                <w:bCs/>
                <w:lang w:val="en-MY" w:eastAsia="zh-CN"/>
              </w:rPr>
            </w:pPr>
            <w:r w:rsidRPr="003E628F">
              <w:rPr>
                <w:b/>
                <w:bCs/>
                <w:lang w:val="en-MY" w:eastAsia="zh-CN"/>
              </w:rPr>
              <w:t>User Feedback</w:t>
            </w:r>
          </w:p>
        </w:tc>
        <w:tc>
          <w:tcPr>
            <w:tcW w:w="0" w:type="auto"/>
            <w:hideMark/>
          </w:tcPr>
          <w:p w14:paraId="0AD75192" w14:textId="77777777" w:rsidR="003E628F" w:rsidRPr="003E628F" w:rsidRDefault="003E628F" w:rsidP="003E628F">
            <w:pPr>
              <w:rPr>
                <w:b/>
                <w:bCs/>
                <w:lang w:val="en-MY" w:eastAsia="zh-CN"/>
              </w:rPr>
            </w:pPr>
            <w:r w:rsidRPr="003E628F">
              <w:rPr>
                <w:b/>
                <w:bCs/>
                <w:lang w:val="en-MY" w:eastAsia="zh-CN"/>
              </w:rPr>
              <w:t>Adjustment / Improvement Made</w:t>
            </w:r>
          </w:p>
        </w:tc>
        <w:tc>
          <w:tcPr>
            <w:tcW w:w="0" w:type="auto"/>
            <w:hideMark/>
          </w:tcPr>
          <w:p w14:paraId="016104F7" w14:textId="77777777" w:rsidR="003E628F" w:rsidRPr="003E628F" w:rsidRDefault="003E628F" w:rsidP="003E628F">
            <w:pPr>
              <w:rPr>
                <w:b/>
                <w:bCs/>
                <w:lang w:val="en-MY" w:eastAsia="zh-CN"/>
              </w:rPr>
            </w:pPr>
            <w:r w:rsidRPr="003E628F">
              <w:rPr>
                <w:b/>
                <w:bCs/>
                <w:lang w:val="en-MY" w:eastAsia="zh-CN"/>
              </w:rPr>
              <w:t>Impact on Usability</w:t>
            </w:r>
          </w:p>
        </w:tc>
      </w:tr>
      <w:tr w:rsidR="003E628F" w:rsidRPr="003E628F" w14:paraId="32A70FF9" w14:textId="77777777" w:rsidTr="003E628F">
        <w:tc>
          <w:tcPr>
            <w:tcW w:w="0" w:type="auto"/>
            <w:hideMark/>
          </w:tcPr>
          <w:p w14:paraId="0F40387D" w14:textId="77777777" w:rsidR="003E628F" w:rsidRPr="003E628F" w:rsidRDefault="003E628F" w:rsidP="003E628F">
            <w:pPr>
              <w:rPr>
                <w:lang w:val="en-MY" w:eastAsia="zh-CN"/>
              </w:rPr>
            </w:pPr>
            <w:r w:rsidRPr="003E628F">
              <w:rPr>
                <w:lang w:val="en-MY" w:eastAsia="zh-CN"/>
              </w:rPr>
              <w:t>Tooltip text was small on tablet view.</w:t>
            </w:r>
          </w:p>
        </w:tc>
        <w:tc>
          <w:tcPr>
            <w:tcW w:w="0" w:type="auto"/>
            <w:hideMark/>
          </w:tcPr>
          <w:p w14:paraId="2DC3D802" w14:textId="77777777" w:rsidR="003E628F" w:rsidRPr="003E628F" w:rsidRDefault="003E628F" w:rsidP="003E628F">
            <w:pPr>
              <w:rPr>
                <w:lang w:val="en-MY" w:eastAsia="zh-CN"/>
              </w:rPr>
            </w:pPr>
            <w:r w:rsidRPr="003E628F">
              <w:rPr>
                <w:lang w:val="en-MY" w:eastAsia="zh-CN"/>
              </w:rPr>
              <w:t>P3 reported difficulty reading tooltip text.</w:t>
            </w:r>
          </w:p>
        </w:tc>
        <w:tc>
          <w:tcPr>
            <w:tcW w:w="0" w:type="auto"/>
            <w:hideMark/>
          </w:tcPr>
          <w:p w14:paraId="4D427F95" w14:textId="77777777" w:rsidR="003E628F" w:rsidRPr="003E628F" w:rsidRDefault="003E628F" w:rsidP="003E628F">
            <w:pPr>
              <w:rPr>
                <w:lang w:val="en-MY" w:eastAsia="zh-CN"/>
              </w:rPr>
            </w:pPr>
            <w:r w:rsidRPr="003E628F">
              <w:rPr>
                <w:lang w:val="en-MY" w:eastAsia="zh-CN"/>
              </w:rPr>
              <w:t>Increased tooltip font size and added background opacity for contrast.</w:t>
            </w:r>
          </w:p>
        </w:tc>
        <w:tc>
          <w:tcPr>
            <w:tcW w:w="0" w:type="auto"/>
            <w:hideMark/>
          </w:tcPr>
          <w:p w14:paraId="0B2557D4" w14:textId="77777777" w:rsidR="003E628F" w:rsidRPr="003E628F" w:rsidRDefault="003E628F" w:rsidP="003E628F">
            <w:pPr>
              <w:rPr>
                <w:lang w:val="en-MY" w:eastAsia="zh-CN"/>
              </w:rPr>
            </w:pPr>
            <w:r w:rsidRPr="003E628F">
              <w:rPr>
                <w:lang w:val="en-MY" w:eastAsia="zh-CN"/>
              </w:rPr>
              <w:t>Improved readability on mobile and tablet.</w:t>
            </w:r>
          </w:p>
        </w:tc>
      </w:tr>
      <w:tr w:rsidR="003E628F" w:rsidRPr="003E628F" w14:paraId="6737400C" w14:textId="77777777" w:rsidTr="003E628F">
        <w:tc>
          <w:tcPr>
            <w:tcW w:w="0" w:type="auto"/>
            <w:hideMark/>
          </w:tcPr>
          <w:p w14:paraId="4E1C8086" w14:textId="77777777" w:rsidR="003E628F" w:rsidRPr="003E628F" w:rsidRDefault="003E628F" w:rsidP="003E628F">
            <w:pPr>
              <w:rPr>
                <w:lang w:val="en-MY" w:eastAsia="zh-CN"/>
              </w:rPr>
            </w:pPr>
            <w:r w:rsidRPr="003E628F">
              <w:rPr>
                <w:lang w:val="en-MY" w:eastAsia="zh-CN"/>
              </w:rPr>
              <w:t>Legend not easily understood.</w:t>
            </w:r>
          </w:p>
        </w:tc>
        <w:tc>
          <w:tcPr>
            <w:tcW w:w="0" w:type="auto"/>
            <w:hideMark/>
          </w:tcPr>
          <w:p w14:paraId="367B6FF1" w14:textId="77777777" w:rsidR="003E628F" w:rsidRPr="003E628F" w:rsidRDefault="003E628F" w:rsidP="003E628F">
            <w:pPr>
              <w:rPr>
                <w:lang w:val="en-MY" w:eastAsia="zh-CN"/>
              </w:rPr>
            </w:pPr>
            <w:r w:rsidRPr="003E628F">
              <w:rPr>
                <w:lang w:val="en-MY" w:eastAsia="zh-CN"/>
              </w:rPr>
              <w:t>P2 and P4 found legend colours ambiguous for “Camera” vs “Police”.</w:t>
            </w:r>
          </w:p>
        </w:tc>
        <w:tc>
          <w:tcPr>
            <w:tcW w:w="0" w:type="auto"/>
            <w:hideMark/>
          </w:tcPr>
          <w:p w14:paraId="38825388" w14:textId="77777777" w:rsidR="003E628F" w:rsidRPr="003E628F" w:rsidRDefault="003E628F" w:rsidP="003E628F">
            <w:pPr>
              <w:rPr>
                <w:lang w:val="en-MY" w:eastAsia="zh-CN"/>
              </w:rPr>
            </w:pPr>
            <w:r w:rsidRPr="003E628F">
              <w:rPr>
                <w:lang w:val="en-MY" w:eastAsia="zh-CN"/>
              </w:rPr>
              <w:t>Added labels and consistent colour scheme across charts.</w:t>
            </w:r>
          </w:p>
        </w:tc>
        <w:tc>
          <w:tcPr>
            <w:tcW w:w="0" w:type="auto"/>
            <w:hideMark/>
          </w:tcPr>
          <w:p w14:paraId="7ACB6038" w14:textId="77777777" w:rsidR="003E628F" w:rsidRPr="003E628F" w:rsidRDefault="003E628F" w:rsidP="003E628F">
            <w:pPr>
              <w:rPr>
                <w:lang w:val="en-MY" w:eastAsia="zh-CN"/>
              </w:rPr>
            </w:pPr>
            <w:r w:rsidRPr="003E628F">
              <w:rPr>
                <w:lang w:val="en-MY" w:eastAsia="zh-CN"/>
              </w:rPr>
              <w:t>Enhanced clarity and colour association.</w:t>
            </w:r>
          </w:p>
        </w:tc>
      </w:tr>
      <w:tr w:rsidR="003E628F" w:rsidRPr="003E628F" w14:paraId="33AE6399" w14:textId="77777777" w:rsidTr="003E628F">
        <w:tc>
          <w:tcPr>
            <w:tcW w:w="0" w:type="auto"/>
          </w:tcPr>
          <w:p w14:paraId="4DA1085D" w14:textId="292FB29B" w:rsidR="003E628F" w:rsidRPr="003E628F" w:rsidRDefault="003E628F" w:rsidP="003E628F">
            <w:pPr>
              <w:rPr>
                <w:lang w:val="en-MY" w:eastAsia="zh-CN"/>
              </w:rPr>
            </w:pPr>
          </w:p>
        </w:tc>
        <w:tc>
          <w:tcPr>
            <w:tcW w:w="0" w:type="auto"/>
          </w:tcPr>
          <w:p w14:paraId="35CAC93A" w14:textId="09AC11B3" w:rsidR="003E628F" w:rsidRPr="003E628F" w:rsidRDefault="003E628F" w:rsidP="003E628F">
            <w:pPr>
              <w:rPr>
                <w:lang w:val="en-MY" w:eastAsia="zh-CN"/>
              </w:rPr>
            </w:pPr>
          </w:p>
        </w:tc>
        <w:tc>
          <w:tcPr>
            <w:tcW w:w="0" w:type="auto"/>
          </w:tcPr>
          <w:p w14:paraId="3F96900F" w14:textId="3CF7CE24" w:rsidR="003E628F" w:rsidRPr="003E628F" w:rsidRDefault="003E628F" w:rsidP="003E628F">
            <w:pPr>
              <w:rPr>
                <w:lang w:val="en-MY" w:eastAsia="zh-CN"/>
              </w:rPr>
            </w:pPr>
          </w:p>
        </w:tc>
        <w:tc>
          <w:tcPr>
            <w:tcW w:w="0" w:type="auto"/>
          </w:tcPr>
          <w:p w14:paraId="0E216F10" w14:textId="0A3F644F" w:rsidR="003E628F" w:rsidRPr="003E628F" w:rsidRDefault="003E628F" w:rsidP="003E628F">
            <w:pPr>
              <w:rPr>
                <w:lang w:val="en-MY" w:eastAsia="zh-CN"/>
              </w:rPr>
            </w:pPr>
          </w:p>
        </w:tc>
      </w:tr>
      <w:tr w:rsidR="003E628F" w:rsidRPr="003E628F" w14:paraId="63523C5D" w14:textId="77777777" w:rsidTr="003E628F">
        <w:tc>
          <w:tcPr>
            <w:tcW w:w="0" w:type="auto"/>
          </w:tcPr>
          <w:p w14:paraId="442FB38E" w14:textId="6A94A996" w:rsidR="003E628F" w:rsidRPr="003E628F" w:rsidRDefault="003E628F" w:rsidP="003E628F">
            <w:pPr>
              <w:rPr>
                <w:lang w:val="en-MY" w:eastAsia="zh-CN"/>
              </w:rPr>
            </w:pPr>
          </w:p>
        </w:tc>
        <w:tc>
          <w:tcPr>
            <w:tcW w:w="0" w:type="auto"/>
          </w:tcPr>
          <w:p w14:paraId="750839A8" w14:textId="4017C2B0" w:rsidR="003E628F" w:rsidRPr="003E628F" w:rsidRDefault="003E628F" w:rsidP="003E628F">
            <w:pPr>
              <w:rPr>
                <w:lang w:val="en-MY" w:eastAsia="zh-CN"/>
              </w:rPr>
            </w:pPr>
          </w:p>
        </w:tc>
        <w:tc>
          <w:tcPr>
            <w:tcW w:w="0" w:type="auto"/>
          </w:tcPr>
          <w:p w14:paraId="5798D186" w14:textId="2AC0C379" w:rsidR="003E628F" w:rsidRPr="003E628F" w:rsidRDefault="003E628F" w:rsidP="003E628F">
            <w:pPr>
              <w:rPr>
                <w:lang w:val="en-MY" w:eastAsia="zh-CN"/>
              </w:rPr>
            </w:pPr>
          </w:p>
        </w:tc>
        <w:tc>
          <w:tcPr>
            <w:tcW w:w="0" w:type="auto"/>
          </w:tcPr>
          <w:p w14:paraId="1CAAE650" w14:textId="25E3AF17" w:rsidR="003E628F" w:rsidRPr="003E628F" w:rsidRDefault="003E628F" w:rsidP="003E628F">
            <w:pPr>
              <w:rPr>
                <w:lang w:val="en-MY" w:eastAsia="zh-CN"/>
              </w:rPr>
            </w:pPr>
          </w:p>
        </w:tc>
      </w:tr>
      <w:tr w:rsidR="003E628F" w:rsidRPr="003E628F" w14:paraId="0EA39E7B" w14:textId="77777777" w:rsidTr="003E628F">
        <w:tc>
          <w:tcPr>
            <w:tcW w:w="0" w:type="auto"/>
          </w:tcPr>
          <w:p w14:paraId="64E2A98E" w14:textId="76FDBAFA" w:rsidR="003E628F" w:rsidRPr="003E628F" w:rsidRDefault="003E628F" w:rsidP="003E628F">
            <w:pPr>
              <w:rPr>
                <w:lang w:val="en-MY" w:eastAsia="zh-CN"/>
              </w:rPr>
            </w:pPr>
          </w:p>
        </w:tc>
        <w:tc>
          <w:tcPr>
            <w:tcW w:w="0" w:type="auto"/>
          </w:tcPr>
          <w:p w14:paraId="668F8A65" w14:textId="58029AE9" w:rsidR="003E628F" w:rsidRPr="003E628F" w:rsidRDefault="003E628F" w:rsidP="003E628F">
            <w:pPr>
              <w:rPr>
                <w:lang w:val="en-MY" w:eastAsia="zh-CN"/>
              </w:rPr>
            </w:pPr>
          </w:p>
        </w:tc>
        <w:tc>
          <w:tcPr>
            <w:tcW w:w="0" w:type="auto"/>
          </w:tcPr>
          <w:p w14:paraId="2BBD2E6B" w14:textId="3C605DFE" w:rsidR="003E628F" w:rsidRPr="003E628F" w:rsidRDefault="003E628F" w:rsidP="003E628F">
            <w:pPr>
              <w:rPr>
                <w:lang w:val="en-MY" w:eastAsia="zh-CN"/>
              </w:rPr>
            </w:pPr>
          </w:p>
        </w:tc>
        <w:tc>
          <w:tcPr>
            <w:tcW w:w="0" w:type="auto"/>
          </w:tcPr>
          <w:p w14:paraId="13AA7DAA" w14:textId="643ABC8D" w:rsidR="003E628F" w:rsidRPr="003E628F" w:rsidRDefault="003E628F" w:rsidP="003E628F">
            <w:pPr>
              <w:rPr>
                <w:lang w:val="en-MY" w:eastAsia="zh-CN"/>
              </w:rPr>
            </w:pPr>
          </w:p>
        </w:tc>
      </w:tr>
    </w:tbl>
    <w:p w14:paraId="2B1AABC0" w14:textId="77777777" w:rsidR="00877BCE" w:rsidRPr="00877BCE" w:rsidRDefault="00877BCE" w:rsidP="000E55BD">
      <w:pPr>
        <w:pStyle w:val="Heading1"/>
        <w:rPr>
          <w:lang w:val="en-MY"/>
        </w:rPr>
      </w:pPr>
      <w:r w:rsidRPr="00877BCE">
        <w:rPr>
          <w:lang w:val="en-MY"/>
        </w:rPr>
        <w:t>5 Conclusion and Future Improvements</w:t>
      </w:r>
    </w:p>
    <w:p w14:paraId="28CB5F99" w14:textId="5EE41472" w:rsidR="000B445C" w:rsidRPr="000B445C" w:rsidRDefault="000B445C" w:rsidP="000F3AEB">
      <w:pPr>
        <w:pStyle w:val="ListParagraph"/>
        <w:numPr>
          <w:ilvl w:val="0"/>
          <w:numId w:val="14"/>
        </w:numPr>
        <w:rPr>
          <w:lang w:val="en-MY"/>
        </w:rPr>
      </w:pPr>
      <w:r w:rsidRPr="000B445C">
        <w:rPr>
          <w:lang w:val="en-MY"/>
        </w:rPr>
        <w:t>Summarise what your visualisation revealed about the chosen topic.</w:t>
      </w:r>
    </w:p>
    <w:p w14:paraId="5390ED40" w14:textId="3031C6EC" w:rsidR="000B445C" w:rsidRPr="000B445C" w:rsidRDefault="000B445C" w:rsidP="000F3AEB">
      <w:pPr>
        <w:pStyle w:val="ListParagraph"/>
        <w:numPr>
          <w:ilvl w:val="0"/>
          <w:numId w:val="14"/>
        </w:numPr>
        <w:rPr>
          <w:lang w:val="en-MY"/>
        </w:rPr>
      </w:pPr>
      <w:r w:rsidRPr="000B445C">
        <w:rPr>
          <w:lang w:val="en-MY"/>
        </w:rPr>
        <w:t>Reflect on challenges and lessons learned (data, design, interactivity).</w:t>
      </w:r>
    </w:p>
    <w:p w14:paraId="3918FF7D" w14:textId="6C94F455" w:rsidR="000B445C" w:rsidRPr="000B445C" w:rsidRDefault="000B445C" w:rsidP="000F3AEB">
      <w:pPr>
        <w:pStyle w:val="ListParagraph"/>
        <w:numPr>
          <w:ilvl w:val="0"/>
          <w:numId w:val="14"/>
        </w:numPr>
        <w:rPr>
          <w:lang w:val="en-MY"/>
        </w:rPr>
      </w:pPr>
      <w:r w:rsidRPr="000B445C">
        <w:rPr>
          <w:lang w:val="en-MY"/>
        </w:rPr>
        <w:t>Suggest future improvements, such as:</w:t>
      </w:r>
    </w:p>
    <w:p w14:paraId="2F6E427A" w14:textId="2B99B26B" w:rsidR="000B445C" w:rsidRPr="000B445C" w:rsidRDefault="000B445C" w:rsidP="000F3AEB">
      <w:pPr>
        <w:pStyle w:val="ListParagraph"/>
        <w:numPr>
          <w:ilvl w:val="1"/>
          <w:numId w:val="14"/>
        </w:numPr>
        <w:rPr>
          <w:lang w:val="en-MY"/>
        </w:rPr>
      </w:pPr>
      <w:r w:rsidRPr="000B445C">
        <w:rPr>
          <w:lang w:val="en-MY"/>
        </w:rPr>
        <w:t>Adding real-time BITRE API data</w:t>
      </w:r>
    </w:p>
    <w:p w14:paraId="7292926A" w14:textId="66D2FB8B" w:rsidR="000B445C" w:rsidRPr="000B445C" w:rsidRDefault="000B445C" w:rsidP="000F3AEB">
      <w:pPr>
        <w:pStyle w:val="ListParagraph"/>
        <w:numPr>
          <w:ilvl w:val="1"/>
          <w:numId w:val="14"/>
        </w:numPr>
        <w:rPr>
          <w:lang w:val="en-MY"/>
        </w:rPr>
      </w:pPr>
      <w:r w:rsidRPr="000B445C">
        <w:rPr>
          <w:lang w:val="en-MY"/>
        </w:rPr>
        <w:t>Integrating accident/fatality data</w:t>
      </w:r>
    </w:p>
    <w:p w14:paraId="721E9456" w14:textId="77777777" w:rsidR="000B445C" w:rsidRPr="000B445C" w:rsidRDefault="000B445C" w:rsidP="000F3AEB">
      <w:pPr>
        <w:pStyle w:val="ListParagraph"/>
        <w:numPr>
          <w:ilvl w:val="1"/>
          <w:numId w:val="14"/>
        </w:numPr>
        <w:rPr>
          <w:lang w:val="en-MY"/>
        </w:rPr>
      </w:pPr>
      <w:r w:rsidRPr="000B445C">
        <w:rPr>
          <w:lang w:val="en-MY"/>
        </w:rPr>
        <w:t>Applying predictive analytics</w:t>
      </w:r>
    </w:p>
    <w:p w14:paraId="311D5098" w14:textId="44E07613" w:rsidR="00877BCE" w:rsidRPr="000B445C" w:rsidRDefault="00877BCE" w:rsidP="000B445C">
      <w:pPr>
        <w:pStyle w:val="Heading1"/>
      </w:pPr>
      <w:r w:rsidRPr="000B445C">
        <w:lastRenderedPageBreak/>
        <w:t>References</w:t>
      </w:r>
    </w:p>
    <w:p w14:paraId="4CA995C9" w14:textId="77777777" w:rsidR="00877BCE" w:rsidRPr="00877BCE" w:rsidRDefault="00877BCE" w:rsidP="000E55BD">
      <w:pPr>
        <w:rPr>
          <w:lang w:val="en-MY"/>
        </w:rPr>
      </w:pPr>
      <w:r w:rsidRPr="00877BCE">
        <w:rPr>
          <w:lang w:val="en-MY"/>
        </w:rPr>
        <w:t>References consulted (blogs, books, academic papers, discussion/help forums - for both design and programming)</w:t>
      </w:r>
    </w:p>
    <w:p w14:paraId="20E40D33" w14:textId="77777777" w:rsidR="00877BCE" w:rsidRPr="00877BCE" w:rsidRDefault="00877BCE" w:rsidP="000E55BD">
      <w:pPr>
        <w:pStyle w:val="Heading1"/>
        <w:rPr>
          <w:lang w:val="en-MY"/>
        </w:rPr>
      </w:pPr>
      <w:r w:rsidRPr="00877BCE">
        <w:rPr>
          <w:lang w:val="en-MY"/>
        </w:rPr>
        <w:t>Appendices</w:t>
      </w:r>
    </w:p>
    <w:p w14:paraId="67DB1473" w14:textId="3FDF153E" w:rsidR="00877BCE" w:rsidRPr="000B445C" w:rsidRDefault="00877BCE" w:rsidP="000F3AEB">
      <w:pPr>
        <w:pStyle w:val="ListParagraph"/>
        <w:numPr>
          <w:ilvl w:val="0"/>
          <w:numId w:val="15"/>
        </w:numPr>
        <w:rPr>
          <w:lang w:val="en-MY"/>
        </w:rPr>
      </w:pPr>
      <w:r w:rsidRPr="000B445C">
        <w:rPr>
          <w:lang w:val="en-MY"/>
        </w:rPr>
        <w:t>Gen AI Declaration</w:t>
      </w:r>
      <w:r w:rsidR="000B445C">
        <w:rPr>
          <w:lang w:val="en-MY"/>
        </w:rPr>
        <w:t xml:space="preserve"> (how AI tools were used)</w:t>
      </w:r>
    </w:p>
    <w:p w14:paraId="5AAC5F16" w14:textId="21F6B01E" w:rsidR="00877BCE" w:rsidRPr="000B445C" w:rsidRDefault="00877BCE" w:rsidP="000F3AEB">
      <w:pPr>
        <w:pStyle w:val="ListParagraph"/>
        <w:numPr>
          <w:ilvl w:val="0"/>
          <w:numId w:val="15"/>
        </w:numPr>
        <w:rPr>
          <w:lang w:val="en-MY"/>
        </w:rPr>
      </w:pPr>
      <w:r w:rsidRPr="000B445C">
        <w:rPr>
          <w:lang w:val="en-MY"/>
        </w:rPr>
        <w:t>Usability evaluation test materials</w:t>
      </w:r>
      <w:r w:rsidR="007978D8">
        <w:rPr>
          <w:lang w:val="en-MY"/>
        </w:rPr>
        <w:t xml:space="preserve"> (notes and screenshots)</w:t>
      </w:r>
    </w:p>
    <w:p w14:paraId="21C8AAA2" w14:textId="77777777" w:rsidR="00877BCE" w:rsidRDefault="00877BCE" w:rsidP="000F3AEB">
      <w:pPr>
        <w:pStyle w:val="ListParagraph"/>
        <w:numPr>
          <w:ilvl w:val="0"/>
          <w:numId w:val="15"/>
        </w:numPr>
        <w:rPr>
          <w:lang w:val="en-MY"/>
        </w:rPr>
      </w:pPr>
      <w:r w:rsidRPr="000B445C">
        <w:rPr>
          <w:lang w:val="en-MY"/>
        </w:rPr>
        <w:t>Notes/data collected in usability evaluation (if used)</w:t>
      </w:r>
    </w:p>
    <w:p w14:paraId="4215D7B8" w14:textId="14E77E55" w:rsidR="007978D8" w:rsidRPr="000B445C" w:rsidRDefault="007978D8" w:rsidP="000F3AEB">
      <w:pPr>
        <w:pStyle w:val="ListParagraph"/>
        <w:numPr>
          <w:ilvl w:val="0"/>
          <w:numId w:val="15"/>
        </w:numPr>
        <w:rPr>
          <w:lang w:val="en-MY"/>
        </w:rPr>
      </w:pPr>
      <w:r>
        <w:rPr>
          <w:lang w:val="en-MY"/>
        </w:rPr>
        <w:t>KNIME workflow screenshot (if any)</w:t>
      </w:r>
    </w:p>
    <w:p w14:paraId="724117C0" w14:textId="77777777" w:rsidR="00877BCE" w:rsidRPr="00877BCE" w:rsidRDefault="00877BCE" w:rsidP="00877BCE"/>
    <w:p w14:paraId="1F857391" w14:textId="4C79C2E4" w:rsidR="00EA733F" w:rsidRDefault="00EA733F" w:rsidP="00877BCE"/>
    <w:sectPr w:rsidR="002C74C0"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7C8C5" w14:textId="77777777" w:rsidR="00877BCE" w:rsidRDefault="00877BCE" w:rsidP="00C6554A">
      <w:pPr>
        <w:spacing w:before="0" w:after="0" w:line="240" w:lineRule="auto"/>
      </w:pPr>
      <w:r>
        <w:separator/>
      </w:r>
    </w:p>
  </w:endnote>
  <w:endnote w:type="continuationSeparator" w:id="0">
    <w:p w14:paraId="6AEEE1F9" w14:textId="77777777" w:rsidR="00877BCE" w:rsidRDefault="00877BCE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24A1" w14:textId="77777777" w:rsidR="00EA733F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2B42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E9694" w14:textId="77777777" w:rsidR="00877BCE" w:rsidRDefault="00877BCE" w:rsidP="00C6554A">
      <w:pPr>
        <w:spacing w:before="0" w:after="0" w:line="240" w:lineRule="auto"/>
      </w:pPr>
      <w:r>
        <w:separator/>
      </w:r>
    </w:p>
  </w:footnote>
  <w:footnote w:type="continuationSeparator" w:id="0">
    <w:p w14:paraId="3ADDCCF2" w14:textId="77777777" w:rsidR="00877BCE" w:rsidRDefault="00877BCE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2" w15:restartNumberingAfterBreak="0">
    <w:nsid w:val="0714334E"/>
    <w:multiLevelType w:val="hybridMultilevel"/>
    <w:tmpl w:val="F9200A7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A0398"/>
    <w:multiLevelType w:val="multilevel"/>
    <w:tmpl w:val="12E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47697"/>
    <w:multiLevelType w:val="hybridMultilevel"/>
    <w:tmpl w:val="8B3E3D1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372BC0"/>
    <w:multiLevelType w:val="hybridMultilevel"/>
    <w:tmpl w:val="65CCDD3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AA1C65"/>
    <w:multiLevelType w:val="hybridMultilevel"/>
    <w:tmpl w:val="2DAA521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B3CB1"/>
    <w:multiLevelType w:val="multilevel"/>
    <w:tmpl w:val="40A43BE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2AF4C6E"/>
    <w:multiLevelType w:val="hybridMultilevel"/>
    <w:tmpl w:val="97B0D89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D2C42"/>
    <w:multiLevelType w:val="multilevel"/>
    <w:tmpl w:val="12E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83FC8"/>
    <w:multiLevelType w:val="hybridMultilevel"/>
    <w:tmpl w:val="5404AA0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C5357A"/>
    <w:multiLevelType w:val="hybridMultilevel"/>
    <w:tmpl w:val="B15234F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631E81"/>
    <w:multiLevelType w:val="hybridMultilevel"/>
    <w:tmpl w:val="CDC6ADF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3F722F"/>
    <w:multiLevelType w:val="hybridMultilevel"/>
    <w:tmpl w:val="AF26D0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9D6AB6"/>
    <w:multiLevelType w:val="hybridMultilevel"/>
    <w:tmpl w:val="14B2728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403802">
    <w:abstractNumId w:val="0"/>
  </w:num>
  <w:num w:numId="2" w16cid:durableId="2029914494">
    <w:abstractNumId w:val="1"/>
  </w:num>
  <w:num w:numId="3" w16cid:durableId="636104580">
    <w:abstractNumId w:val="5"/>
  </w:num>
  <w:num w:numId="4" w16cid:durableId="22096335">
    <w:abstractNumId w:val="6"/>
  </w:num>
  <w:num w:numId="5" w16cid:durableId="1368287891">
    <w:abstractNumId w:val="8"/>
  </w:num>
  <w:num w:numId="6" w16cid:durableId="38869562">
    <w:abstractNumId w:val="10"/>
  </w:num>
  <w:num w:numId="7" w16cid:durableId="1906645140">
    <w:abstractNumId w:val="4"/>
  </w:num>
  <w:num w:numId="8" w16cid:durableId="1362591407">
    <w:abstractNumId w:val="13"/>
  </w:num>
  <w:num w:numId="9" w16cid:durableId="1254557734">
    <w:abstractNumId w:val="9"/>
  </w:num>
  <w:num w:numId="10" w16cid:durableId="220364732">
    <w:abstractNumId w:val="3"/>
  </w:num>
  <w:num w:numId="11" w16cid:durableId="2009169688">
    <w:abstractNumId w:val="2"/>
  </w:num>
  <w:num w:numId="12" w16cid:durableId="1203519570">
    <w:abstractNumId w:val="12"/>
  </w:num>
  <w:num w:numId="13" w16cid:durableId="149756737">
    <w:abstractNumId w:val="7"/>
  </w:num>
  <w:num w:numId="14" w16cid:durableId="615911914">
    <w:abstractNumId w:val="14"/>
  </w:num>
  <w:num w:numId="15" w16cid:durableId="403528051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CE"/>
    <w:rsid w:val="00043CF0"/>
    <w:rsid w:val="000B445C"/>
    <w:rsid w:val="000E55BD"/>
    <w:rsid w:val="000F3AEB"/>
    <w:rsid w:val="00132A1C"/>
    <w:rsid w:val="00183559"/>
    <w:rsid w:val="002554CD"/>
    <w:rsid w:val="00293B83"/>
    <w:rsid w:val="002B4294"/>
    <w:rsid w:val="00333D0D"/>
    <w:rsid w:val="003608E0"/>
    <w:rsid w:val="003B59A9"/>
    <w:rsid w:val="003E628F"/>
    <w:rsid w:val="004C049F"/>
    <w:rsid w:val="005000E2"/>
    <w:rsid w:val="00511666"/>
    <w:rsid w:val="006A3CE7"/>
    <w:rsid w:val="00765AED"/>
    <w:rsid w:val="0079158E"/>
    <w:rsid w:val="007952D1"/>
    <w:rsid w:val="007978D8"/>
    <w:rsid w:val="008169FC"/>
    <w:rsid w:val="00877BCE"/>
    <w:rsid w:val="0090189E"/>
    <w:rsid w:val="0091728C"/>
    <w:rsid w:val="0098123A"/>
    <w:rsid w:val="009E4D50"/>
    <w:rsid w:val="00A356BE"/>
    <w:rsid w:val="00A56B72"/>
    <w:rsid w:val="00C6554A"/>
    <w:rsid w:val="00D51AE3"/>
    <w:rsid w:val="00EA733F"/>
    <w:rsid w:val="00EA7971"/>
    <w:rsid w:val="00ED7C44"/>
    <w:rsid w:val="00F54E57"/>
    <w:rsid w:val="00F56E78"/>
    <w:rsid w:val="00F839D5"/>
    <w:rsid w:val="00FA4C50"/>
    <w:rsid w:val="00FA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35CCC5FD"/>
  <w15:chartTrackingRefBased/>
  <w15:docId w15:val="{5420DD8D-EA19-4684-A759-D78C42834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B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2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BCE"/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ListParagraph">
    <w:name w:val="List Paragraph"/>
    <w:basedOn w:val="Normal"/>
    <w:uiPriority w:val="34"/>
    <w:unhideWhenUsed/>
    <w:qFormat/>
    <w:rsid w:val="00877BC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51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MY" w:eastAsia="zh-CN"/>
    </w:rPr>
  </w:style>
  <w:style w:type="table" w:styleId="TableGrid">
    <w:name w:val="Table Grid"/>
    <w:basedOn w:val="TableNormal"/>
    <w:uiPriority w:val="39"/>
    <w:rsid w:val="00D51AE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123A"/>
    <w:rPr>
      <w:b/>
      <w:bCs/>
    </w:rPr>
  </w:style>
  <w:style w:type="character" w:styleId="Emphasis">
    <w:name w:val="Emphasis"/>
    <w:basedOn w:val="DefaultParagraphFont"/>
    <w:uiPriority w:val="20"/>
    <w:qFormat/>
    <w:rsid w:val="003608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vong\AppData\Local\Microsoft\Office\16.0\DTS\en-MY%7b7CB08845-A311-42FF-8A88-E9D2A5ED3CB2%7d\%7bCEA0E49F-B674-44E6-8F92-0D1E849805EE%7dtf02835058_win32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60E07-8DA9-4D9B-BB23-73FD24065F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3ccca9-c1ef-42e5-8b5f-ba262db88ee1}" enabled="1" method="Standard" siteId="{3f639a9b-27c8-4403-82b1-ebfb88052d1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{CEA0E49F-B674-44E6-8F92-0D1E849805EE}tf02835058_win32</Template>
  <TotalTime>178</TotalTime>
  <Pages>14</Pages>
  <Words>2149</Words>
  <Characters>13356</Characters>
  <Application>Microsoft Office Word</Application>
  <DocSecurity>0</DocSecurity>
  <Lines>445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WanTze Vong</dc:creator>
  <cp:keywords/>
  <dc:description/>
  <cp:lastModifiedBy>WanTze Vong</cp:lastModifiedBy>
  <cp:revision>18</cp:revision>
  <dcterms:created xsi:type="dcterms:W3CDTF">2025-10-27T14:24:00Z</dcterms:created>
  <dcterms:modified xsi:type="dcterms:W3CDTF">2025-10-27T17:22:00Z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d4d2c55b-d43c-436a-b95f-6306a71d7a50</vt:lpwstr>
  </property>
</Properties>
</file>